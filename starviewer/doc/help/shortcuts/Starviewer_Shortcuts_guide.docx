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9AB" w:rsidRPr="00620CAA" w:rsidRDefault="003A69AB" w:rsidP="00620CA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14605</wp:posOffset>
            </wp:positionV>
            <wp:extent cx="8994775" cy="3800475"/>
            <wp:effectExtent l="19050" t="0" r="0" b="0"/>
            <wp:wrapTopAndBottom/>
            <wp:docPr id="1" name="36 Imagen" descr="image17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noProof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:rsidR="003A69AB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58589C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13602C">
              <w:rPr>
                <w:sz w:val="22"/>
                <w:szCs w:val="22"/>
              </w:rPr>
              <w:t>Ctrl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4"/>
      <w:headerReference w:type="default" r:id="rId25"/>
      <w:footerReference w:type="even" r:id="rId26"/>
      <w:headerReference w:type="first" r:id="rId27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139F" w:rsidRDefault="00B5139F" w:rsidP="00D32605">
      <w:r>
        <w:separator/>
      </w:r>
    </w:p>
  </w:endnote>
  <w:endnote w:type="continuationSeparator" w:id="1">
    <w:p w:rsidR="00B5139F" w:rsidRDefault="00B5139F" w:rsidP="00D32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  <w:sig w:usb0="00000000" w:usb1="00000000" w:usb2="00000000" w:usb3="00000000" w:csb0="00000000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58589C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139F" w:rsidRDefault="00B5139F" w:rsidP="00D32605">
      <w:r>
        <w:separator/>
      </w:r>
    </w:p>
  </w:footnote>
  <w:footnote w:type="continuationSeparator" w:id="1">
    <w:p w:rsidR="00B5139F" w:rsidRDefault="00B5139F" w:rsidP="00D32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58589C" w:rsidP="00D32605">
    <w:pPr>
      <w:pStyle w:val="Encabezado"/>
    </w:pPr>
    <w:r w:rsidRPr="0058589C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ADD" w:rsidRDefault="000C3ADD">
    <w:r>
      <w:rPr>
        <w:noProof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3A69AB" w:rsidRPr="00A3186A">
            <w:rPr>
              <w:rStyle w:val="Textoennegrita"/>
            </w:rPr>
            <w:t>0.11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58589C" w:rsidP="00D32605">
    <w:pPr>
      <w:pStyle w:val="Encabezado"/>
    </w:pPr>
    <w:r w:rsidRPr="0058589C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ttachedTemplate r:id="rId1"/>
  <w:stylePaneFormatFilter w:val="1028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1843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A6D0B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80B4A"/>
    <w:rsid w:val="001C5ADC"/>
    <w:rsid w:val="001F2E7C"/>
    <w:rsid w:val="0024760B"/>
    <w:rsid w:val="0026029E"/>
    <w:rsid w:val="0027006A"/>
    <w:rsid w:val="00273016"/>
    <w:rsid w:val="00281684"/>
    <w:rsid w:val="002C473D"/>
    <w:rsid w:val="002C53AA"/>
    <w:rsid w:val="002D711F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EEF"/>
    <w:rsid w:val="009B79E4"/>
    <w:rsid w:val="009D2051"/>
    <w:rsid w:val="009F4BFF"/>
    <w:rsid w:val="00A3186A"/>
    <w:rsid w:val="00A65996"/>
    <w:rsid w:val="00A847C5"/>
    <w:rsid w:val="00AA702F"/>
    <w:rsid w:val="00AC1C87"/>
    <w:rsid w:val="00AD40DF"/>
    <w:rsid w:val="00AE6D13"/>
    <w:rsid w:val="00B00028"/>
    <w:rsid w:val="00B150A2"/>
    <w:rsid w:val="00B5139F"/>
    <w:rsid w:val="00B631BD"/>
    <w:rsid w:val="00BA6D0B"/>
    <w:rsid w:val="00BB1D52"/>
    <w:rsid w:val="00BB7F7E"/>
    <w:rsid w:val="00BE4D6D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4"/>
    <o:shapelayout v:ext="edit">
      <o:idmap v:ext="edit" data="1"/>
      <o:rules v:ext="edit">
        <o:r id="V:Rule2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DBA9E7-89B1-4DAE-9520-06086C76B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81</TotalTime>
  <Pages>1</Pages>
  <Words>79</Words>
  <Characters>439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Roger</cp:lastModifiedBy>
  <cp:revision>10</cp:revision>
  <cp:lastPrinted>2012-01-03T13:25:00Z</cp:lastPrinted>
  <dcterms:created xsi:type="dcterms:W3CDTF">2011-12-23T09:53:00Z</dcterms:created>
  <dcterms:modified xsi:type="dcterms:W3CDTF">2012-03-09T13:05:00Z</dcterms:modified>
</cp:coreProperties>
</file>