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69AB" w:rsidRPr="00620CAA" w:rsidRDefault="003A69AB" w:rsidP="00620CAA">
      <w:pPr>
        <w:rPr>
          <w:lang w:val="es-ES"/>
        </w:rPr>
      </w:pPr>
      <w:bookmarkStart w:id="0" w:name="_GoBack"/>
      <w:r>
        <w:rPr>
          <w:noProof/>
          <w:lang w:eastAsia="ca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-321310</wp:posOffset>
            </wp:positionH>
            <wp:positionV relativeFrom="paragraph">
              <wp:posOffset>-80010</wp:posOffset>
            </wp:positionV>
            <wp:extent cx="9967595" cy="3568065"/>
            <wp:effectExtent l="0" t="0" r="0" b="0"/>
            <wp:wrapTopAndBottom/>
            <wp:docPr id="1" name="36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79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759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620CAA">
        <w:rPr>
          <w:lang w:val="es-ES"/>
        </w:rPr>
        <w:t xml:space="preserve"> </w:t>
      </w:r>
    </w:p>
    <w:tbl>
      <w:tblPr>
        <w:tblStyle w:val="StarTable2"/>
        <w:tblW w:w="14317" w:type="dxa"/>
        <w:tblLayout w:type="fixed"/>
        <w:tblLook w:val="0480" w:firstRow="0" w:lastRow="0" w:firstColumn="1" w:lastColumn="0" w:noHBand="0" w:noVBand="1"/>
      </w:tblPr>
      <w:tblGrid>
        <w:gridCol w:w="567"/>
        <w:gridCol w:w="2268"/>
        <w:gridCol w:w="1701"/>
        <w:gridCol w:w="567"/>
        <w:gridCol w:w="2268"/>
        <w:gridCol w:w="1985"/>
        <w:gridCol w:w="567"/>
        <w:gridCol w:w="2977"/>
        <w:gridCol w:w="1417"/>
      </w:tblGrid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eastAsia="ca-ES"/>
              </w:rPr>
              <w:drawing>
                <wp:inline distT="0" distB="0" distL="0" distR="0">
                  <wp:extent cx="212422" cy="212422"/>
                  <wp:effectExtent l="0" t="0" r="0" b="0"/>
                  <wp:docPr id="26" name="Imagen 2" descr="C:\Documents and Settings\Roger\starviewer\src\main\images\axi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Roger\starviewer\src\main\images\axi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22" cy="2124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axial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+ 1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06734" cy="206734"/>
                  <wp:effectExtent l="19050" t="0" r="2816" b="0"/>
                  <wp:docPr id="27" name="Imagen 6" descr="C:\Documents and Settings\Roger\starviewer\src\main\images\n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Roger\starviewer\src\main\images\n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lum bright="-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34" cy="2067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Nova finestra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N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13758" cy="213758"/>
                  <wp:effectExtent l="19050" t="0" r="0" b="0"/>
                  <wp:docPr id="28" name="37 Imagen" descr="nonClosedAng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nClosedAngle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8" cy="215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Angle obert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A</w:t>
            </w:r>
          </w:p>
        </w:tc>
      </w:tr>
      <w:tr w:rsidR="003A69AB" w:rsidRPr="0013602C" w:rsidTr="00712575">
        <w:trPr>
          <w:trHeight w:val="405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eastAsia="ca-ES"/>
              </w:rPr>
              <w:drawing>
                <wp:inline distT="0" distB="0" distL="0" distR="0">
                  <wp:extent cx="200025" cy="200025"/>
                  <wp:effectExtent l="19050" t="0" r="9525" b="0"/>
                  <wp:docPr id="29" name="Imagen 3" descr="C:\Documents and Settings\Roger\starviewer\src\main\images\sagit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Roger\starviewer\src\main\images\sagit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46" cy="201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sagital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+ 2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198782" cy="198782"/>
                  <wp:effectExtent l="19050" t="0" r="0" b="0"/>
                  <wp:docPr id="30" name="Imagen 7" descr="C:\Documents and Settings\Roger\starviewer\src\main\images\op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Documents and Settings\Roger\starviewer\src\main\images\op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lum bright="-1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82" cy="1987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Obre</w:t>
            </w:r>
            <w:r w:rsidRPr="0013602C">
              <w:rPr>
                <w:sz w:val="22"/>
                <w:szCs w:val="22"/>
              </w:rPr>
              <w:t xml:space="preserve"> un fitxer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O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14312" cy="214312"/>
                  <wp:effectExtent l="19050" t="0" r="0" b="0"/>
                  <wp:docPr id="31" name="Imagen 1" descr="C:\Documents and Settings\Roger\starviewer\src\main\images\polyl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Roger\starviewer\src\main\images\polyl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" cy="214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Àrea poligonal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>
              <w:rPr>
                <w:sz w:val="22"/>
                <w:szCs w:val="22"/>
              </w:rPr>
              <w:t>R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eastAsia="ca-ES"/>
              </w:rPr>
              <w:drawing>
                <wp:inline distT="0" distB="0" distL="0" distR="0">
                  <wp:extent cx="222637" cy="222637"/>
                  <wp:effectExtent l="19050" t="0" r="5963" b="0"/>
                  <wp:docPr id="32" name="Imagen 4" descr="C:\Documents and Settings\Roger\starviewer\src\main\images\coro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Roger\starviewer\src\main\images\coro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50" cy="22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coronal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+ 3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190832" cy="190832"/>
                  <wp:effectExtent l="19050" t="0" r="0" b="0"/>
                  <wp:docPr id="33" name="Imagen 8" descr="C:\Documents and Settings\Roger\starviewer\src\main\images\openDICOMDI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Documents and Settings\Roger\starviewer\src\main\images\openDICOMDI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931" cy="1959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Obr</w:t>
            </w:r>
            <w:r>
              <w:rPr>
                <w:sz w:val="22"/>
                <w:szCs w:val="22"/>
              </w:rPr>
              <w:t>e</w:t>
            </w:r>
            <w:r w:rsidRPr="0013602C">
              <w:rPr>
                <w:sz w:val="22"/>
                <w:szCs w:val="22"/>
              </w:rPr>
              <w:t xml:space="preserve"> un DICOMDIR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D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25779" cy="190500"/>
                  <wp:effectExtent l="19050" t="0" r="0" b="0"/>
                  <wp:docPr id="34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18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66" cy="19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Esborra</w:t>
            </w:r>
            <w:r w:rsidRPr="0013602C">
              <w:rPr>
                <w:sz w:val="22"/>
                <w:szCs w:val="22"/>
              </w:rPr>
              <w:t xml:space="preserve"> totes les anotacions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E</w:t>
            </w:r>
          </w:p>
        </w:tc>
      </w:tr>
      <w:tr w:rsidR="003A69AB" w:rsidRPr="0013602C" w:rsidTr="00712575">
        <w:trPr>
          <w:trHeight w:val="405"/>
        </w:trPr>
        <w:tc>
          <w:tcPr>
            <w:tcW w:w="567" w:type="dxa"/>
            <w:vMerge w:val="restart"/>
          </w:tcPr>
          <w:p w:rsidR="003A69AB" w:rsidRPr="005A1FB6" w:rsidRDefault="005A1FB6" w:rsidP="007C0FF3">
            <w:r w:rsidRPr="0013602C">
              <w:rPr>
                <w:noProof/>
                <w:lang w:eastAsia="ca-ES"/>
              </w:rPr>
              <w:drawing>
                <wp:inline distT="0" distB="0" distL="0" distR="0">
                  <wp:extent cx="238760" cy="238760"/>
                  <wp:effectExtent l="19050" t="0" r="8890" b="0"/>
                  <wp:docPr id="2" name="Imagen 5" descr="C:\Documents and Settings\Roger\starviewer\src\main\images\ph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Roger\starviewer\src\main\images\ph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23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Captura</w:t>
            </w:r>
            <w:r w:rsidRPr="0013602C">
              <w:rPr>
                <w:sz w:val="22"/>
                <w:szCs w:val="22"/>
              </w:rPr>
              <w:t xml:space="preserve"> la imatge actual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S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22637" cy="222637"/>
                  <wp:effectExtent l="0" t="0" r="0" b="0"/>
                  <wp:docPr id="36" name="Imagen 9" descr="C:\Documents and Settings\Roger\starviewer\src\main\images\databa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Documents and Settings\Roger\starviewer\src\main\images\databa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036" cy="229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Explora</w:t>
            </w:r>
            <w:r w:rsidRPr="0013602C">
              <w:rPr>
                <w:sz w:val="22"/>
                <w:szCs w:val="22"/>
              </w:rPr>
              <w:t xml:space="preserve"> estudis locals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L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23838" cy="223838"/>
                  <wp:effectExtent l="19050" t="0" r="4762" b="0"/>
                  <wp:docPr id="38" name="50 Imagen" descr="resto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tore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09" cy="224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Restaura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R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  <w:vMerge/>
          </w:tcPr>
          <w:p w:rsidR="003A69AB" w:rsidRPr="0013602C" w:rsidRDefault="003A69AB" w:rsidP="005C675C"/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Captura tota la sèrie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A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38539" cy="238539"/>
                  <wp:effectExtent l="19050" t="0" r="0" b="0"/>
                  <wp:docPr id="39" name="Imagen 10" descr="C:\Documents and Settings\Roger\starviewer\src\main\images\pacsQue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Documents and Settings\Roger\starviewer\src\main\images\pacsQue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138" cy="241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</w:t>
            </w:r>
            <w:r w:rsidRPr="0013602C">
              <w:rPr>
                <w:sz w:val="22"/>
                <w:szCs w:val="22"/>
              </w:rPr>
              <w:t xml:space="preserve"> al PACS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P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62255" cy="204788"/>
                  <wp:effectExtent l="19050" t="0" r="4445" b="0"/>
                  <wp:docPr id="45" name="53 Imagen" descr="full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ullscreen.png"/>
                          <pic:cNvPicPr/>
                        </pic:nvPicPr>
                        <pic:blipFill>
                          <a:blip r:embed="rId23" cstate="print"/>
                          <a:srcRect t="9091" b="127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5" cy="204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Maximitza a vàries pantalles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</w:t>
            </w:r>
            <w:r w:rsidRPr="0013602C">
              <w:rPr>
                <w:sz w:val="28"/>
                <w:szCs w:val="28"/>
              </w:rPr>
              <w:sym w:font="Wingdings" w:char="F0F1"/>
            </w:r>
            <w:r>
              <w:rPr>
                <w:sz w:val="22"/>
                <w:szCs w:val="22"/>
              </w:rPr>
              <w:t xml:space="preserve">+ </w:t>
            </w:r>
            <w:r w:rsidRPr="0043242B">
              <w:rPr>
                <w:rFonts w:cs="Arial"/>
                <w:sz w:val="22"/>
                <w:szCs w:val="22"/>
              </w:rPr>
              <w:t>M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6B1C36" w:rsidRDefault="005C30A6" w:rsidP="006B1C36">
            <w:r w:rsidRPr="005C30A6">
              <w:rPr>
                <w:noProof/>
                <w:lang w:eastAsia="ca-ES"/>
              </w:rPr>
              <w:drawing>
                <wp:inline distT="0" distB="0" distL="0" distR="0">
                  <wp:extent cx="234000" cy="235819"/>
                  <wp:effectExtent l="19050" t="0" r="0" b="0"/>
                  <wp:docPr id="7" name="Imagen 1" descr="C:\Users\Roger\Documents\trueta\starviewer\src\main\images\un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unlinkA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" cy="2358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5C30A6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Desincronitza tots els visors</w:t>
            </w:r>
          </w:p>
        </w:tc>
        <w:tc>
          <w:tcPr>
            <w:tcW w:w="1701" w:type="dxa"/>
          </w:tcPr>
          <w:p w:rsidR="003A69AB" w:rsidRPr="0013602C" w:rsidRDefault="005C30A6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 w:rsidR="00EB2CF2">
              <w:rPr>
                <w:sz w:val="22"/>
                <w:szCs w:val="22"/>
              </w:rPr>
              <w:t>U</w:t>
            </w:r>
          </w:p>
        </w:tc>
        <w:tc>
          <w:tcPr>
            <w:tcW w:w="567" w:type="dxa"/>
          </w:tcPr>
          <w:p w:rsidR="003A69AB" w:rsidRPr="0013602C" w:rsidRDefault="001F7FFB" w:rsidP="005C675C">
            <w:pPr>
              <w:rPr>
                <w:noProof/>
                <w:sz w:val="22"/>
                <w:szCs w:val="22"/>
                <w:lang w:val="es-ES"/>
              </w:rPr>
            </w:pPr>
            <w:r>
              <w:rPr>
                <w:noProof/>
                <w:lang w:eastAsia="ca-ES"/>
              </w:rPr>
              <w:drawing>
                <wp:inline distT="0" distB="0" distL="0" distR="0">
                  <wp:extent cx="239479" cy="225841"/>
                  <wp:effectExtent l="19050" t="0" r="8171" b="0"/>
                  <wp:docPr id="5" name="Imagen 1" descr="C:\Users\Roger\Documents\trueta\starviewer\src\main\images\magnif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magnif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424" cy="2276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Default="001F7FF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Lupa</w:t>
            </w:r>
          </w:p>
        </w:tc>
        <w:tc>
          <w:tcPr>
            <w:tcW w:w="1985" w:type="dxa"/>
          </w:tcPr>
          <w:p w:rsidR="003A69AB" w:rsidRPr="0013602C" w:rsidRDefault="001F7FF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>
              <w:rPr>
                <w:sz w:val="22"/>
                <w:szCs w:val="22"/>
              </w:rPr>
              <w:t>Z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color w:val="FFFFFF" w:themeColor="background1"/>
                <w:sz w:val="22"/>
                <w:szCs w:val="22"/>
              </w:rPr>
            </w:pP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Canvia la finestra de pantalla</w:t>
            </w:r>
          </w:p>
        </w:tc>
        <w:tc>
          <w:tcPr>
            <w:tcW w:w="1417" w:type="dxa"/>
          </w:tcPr>
          <w:p w:rsidR="003A69AB" w:rsidRPr="0013602C" w:rsidRDefault="00702EC3" w:rsidP="005C675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val="es-ES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margin-left:48.65pt;margin-top:9.15pt;width:13.95pt;height:0;z-index:251663360;mso-position-horizontal-relative:text;mso-position-vertical-relative:text" o:connectortype="straight">
                  <v:stroke endarrow="block"/>
                </v:shape>
              </w:pict>
            </w:r>
            <w:proofErr w:type="spellStart"/>
            <w:r w:rsidR="003A69AB" w:rsidRPr="0013602C">
              <w:rPr>
                <w:sz w:val="22"/>
                <w:szCs w:val="22"/>
              </w:rPr>
              <w:t>Ctrl</w:t>
            </w:r>
            <w:proofErr w:type="spellEnd"/>
            <w:r w:rsidR="003A69AB" w:rsidRPr="0013602C">
              <w:rPr>
                <w:sz w:val="22"/>
                <w:szCs w:val="22"/>
              </w:rPr>
              <w:t xml:space="preserve"> +</w:t>
            </w:r>
            <w:r w:rsidR="003A69AB" w:rsidRPr="0013602C">
              <w:rPr>
                <w:sz w:val="28"/>
                <w:szCs w:val="28"/>
              </w:rPr>
              <w:sym w:font="Wingdings" w:char="F0F1"/>
            </w:r>
            <w:r w:rsidR="003A69AB">
              <w:rPr>
                <w:sz w:val="22"/>
                <w:szCs w:val="22"/>
              </w:rPr>
              <w:t xml:space="preserve">+ </w:t>
            </w:r>
          </w:p>
        </w:tc>
      </w:tr>
    </w:tbl>
    <w:p w:rsidR="00620CAA" w:rsidRPr="00620CAA" w:rsidRDefault="00620CAA" w:rsidP="00620CAA">
      <w:pPr>
        <w:rPr>
          <w:lang w:val="es-ES"/>
        </w:rPr>
      </w:pPr>
    </w:p>
    <w:sectPr w:rsidR="00620CAA" w:rsidRPr="00620CAA" w:rsidSect="006B1C36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6840" w:h="11900" w:orient="landscape"/>
      <w:pgMar w:top="567" w:right="1418" w:bottom="142" w:left="1134" w:header="140" w:footer="57" w:gutter="0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2EC3" w:rsidRDefault="00702EC3" w:rsidP="00D32605">
      <w:r>
        <w:separator/>
      </w:r>
    </w:p>
  </w:endnote>
  <w:endnote w:type="continuationSeparator" w:id="0">
    <w:p w:rsidR="00702EC3" w:rsidRDefault="00702EC3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Neue MediumCond"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NeueLT Com 47 LtCn">
    <w:panose1 w:val="020B0406020202030204"/>
    <w:charset w:val="00"/>
    <w:family w:val="swiss"/>
    <w:pitch w:val="variable"/>
    <w:sig w:usb0="8000008F" w:usb1="10002042" w:usb2="00000000" w:usb3="00000000" w:csb0="0000009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Com 67 MdCn">
    <w:panose1 w:val="020B0606030502030204"/>
    <w:charset w:val="00"/>
    <w:family w:val="swiss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lbany">
    <w:altName w:val="Arial"/>
    <w:charset w:val="00"/>
    <w:family w:val="swiss"/>
    <w:pitch w:val="variable"/>
  </w:font>
  <w:font w:name="HG Mincho Light J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7A75" w:rsidRDefault="00AA09F0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D7A75" w:rsidRDefault="003D7A75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66DE" w:rsidRDefault="000066DE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66DE" w:rsidRDefault="000066D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2EC3" w:rsidRDefault="00702EC3" w:rsidP="00D32605">
      <w:r>
        <w:separator/>
      </w:r>
    </w:p>
  </w:footnote>
  <w:footnote w:type="continuationSeparator" w:id="0">
    <w:p w:rsidR="00702EC3" w:rsidRDefault="00702EC3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7A75" w:rsidRDefault="00702EC3" w:rsidP="00D32605">
    <w:pPr>
      <w:pStyle w:val="Encabezado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3ADD" w:rsidRDefault="000C3ADD">
    <w:r>
      <w:rPr>
        <w:noProof/>
        <w:lang w:eastAsia="ca-ES"/>
      </w:rPr>
      <w:drawing>
        <wp:anchor distT="0" distB="0" distL="114300" distR="114300" simplePos="0" relativeHeight="251662336" behindDoc="0" locked="0" layoutInCell="1" allowOverlap="1" wp14:anchorId="3F238343" wp14:editId="506F6BAB">
          <wp:simplePos x="0" y="0"/>
          <wp:positionH relativeFrom="margin">
            <wp:posOffset>-3810</wp:posOffset>
          </wp:positionH>
          <wp:positionV relativeFrom="margin">
            <wp:posOffset>-886460</wp:posOffset>
          </wp:positionV>
          <wp:extent cx="1913890" cy="489585"/>
          <wp:effectExtent l="0" t="0" r="0" b="0"/>
          <wp:wrapThrough wrapText="bothSides">
            <wp:wrapPolygon edited="0">
              <wp:start x="0" y="0"/>
              <wp:lineTo x="0" y="21012"/>
              <wp:lineTo x="8600" y="21012"/>
              <wp:lineTo x="13760" y="21012"/>
              <wp:lineTo x="21500" y="16809"/>
              <wp:lineTo x="21500" y="11767"/>
              <wp:lineTo x="8600" y="0"/>
              <wp:lineTo x="0" y="0"/>
            </wp:wrapPolygon>
          </wp:wrapThrough>
          <wp:docPr id="3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3890" cy="4895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tbl>
    <w:tblPr>
      <w:tblStyle w:val="StarHeader"/>
      <w:tblW w:w="5670" w:type="dxa"/>
      <w:jc w:val="right"/>
      <w:tblLayout w:type="fixed"/>
      <w:tblLook w:val="04A0" w:firstRow="1" w:lastRow="0" w:firstColumn="1" w:lastColumn="0" w:noHBand="0" w:noVBand="1"/>
    </w:tblPr>
    <w:tblGrid>
      <w:gridCol w:w="5670"/>
    </w:tblGrid>
    <w:tr w:rsidR="003D7A75" w:rsidRPr="00513A1A" w:rsidTr="000C3ADD">
      <w:trPr>
        <w:trHeight w:hRule="exact" w:val="374"/>
        <w:jc w:val="right"/>
      </w:trPr>
      <w:tc>
        <w:tcPr>
          <w:tcW w:w="5670" w:type="dxa"/>
        </w:tcPr>
        <w:p w:rsidR="003D7A75" w:rsidRPr="00A3186A" w:rsidRDefault="00712575" w:rsidP="00712575">
          <w:pPr>
            <w:rPr>
              <w:rStyle w:val="Textoennegrita"/>
            </w:rPr>
          </w:pPr>
          <w:r>
            <w:rPr>
              <w:rStyle w:val="Textoennegrita"/>
            </w:rPr>
            <w:t>DRECERES DE TECLAT</w:t>
          </w:r>
        </w:p>
      </w:tc>
    </w:tr>
    <w:tr w:rsidR="003D7A75" w:rsidRPr="00513A1A" w:rsidTr="000C3ADD">
      <w:trPr>
        <w:trHeight w:hRule="exact" w:val="374"/>
        <w:jc w:val="right"/>
      </w:trPr>
      <w:tc>
        <w:tcPr>
          <w:tcW w:w="5670" w:type="dxa"/>
        </w:tcPr>
        <w:p w:rsidR="003D7A75" w:rsidRPr="00A3186A" w:rsidRDefault="00712575" w:rsidP="00712575">
          <w:pPr>
            <w:rPr>
              <w:rStyle w:val="Textoennegrita"/>
            </w:rPr>
          </w:pPr>
          <w:r>
            <w:rPr>
              <w:rStyle w:val="Textoennegrita"/>
            </w:rPr>
            <w:t>v</w:t>
          </w:r>
          <w:r w:rsidR="000066DE">
            <w:rPr>
              <w:rStyle w:val="Textoennegrita"/>
            </w:rPr>
            <w:t>0.12</w:t>
          </w:r>
        </w:p>
      </w:tc>
    </w:tr>
    <w:tr w:rsidR="009140BD" w:rsidRPr="00513A1A" w:rsidTr="000C3ADD">
      <w:trPr>
        <w:trHeight w:hRule="exact" w:val="374"/>
        <w:jc w:val="right"/>
      </w:trPr>
      <w:tc>
        <w:tcPr>
          <w:tcW w:w="5670" w:type="dxa"/>
        </w:tcPr>
        <w:p w:rsidR="009140BD" w:rsidRPr="00A3186A" w:rsidRDefault="00A3186A" w:rsidP="00712575">
          <w:pPr>
            <w:rPr>
              <w:rStyle w:val="Textoennegrita"/>
              <w:rFonts w:ascii="HelveticaNeueLT Com 47 LtCn" w:hAnsi="HelveticaNeueLT Com 47 LtCn"/>
            </w:rPr>
          </w:pPr>
          <w:r w:rsidRPr="00A3186A">
            <w:rPr>
              <w:rStyle w:val="Textoennegrita"/>
              <w:rFonts w:ascii="HelveticaNeueLT Com 47 LtCn" w:hAnsi="HelveticaNeueLT Com 47 LtCn"/>
            </w:rPr>
            <w:t>Informaci</w:t>
          </w:r>
          <w:r w:rsidRPr="00A3186A">
            <w:t>ó i suport: support@starviewer.udg.edu</w:t>
          </w:r>
        </w:p>
      </w:tc>
    </w:tr>
  </w:tbl>
  <w:p w:rsidR="003D7A75" w:rsidRDefault="003D7A75" w:rsidP="00D32605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7A75" w:rsidRDefault="00702EC3" w:rsidP="00D32605">
    <w:pPr>
      <w:pStyle w:val="Encabezado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B47CA6"/>
    <w:multiLevelType w:val="multilevel"/>
    <w:tmpl w:val="80C8F706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Ttulo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864" w:hanging="864"/>
      </w:pPr>
      <w:rPr>
        <w:rFonts w:ascii="HelveticaNeue MediumCond" w:hAnsi="HelveticaNeue MediumCond" w:hint="default"/>
        <w:b w:val="0"/>
        <w:bCs w:val="0"/>
        <w:i w:val="0"/>
        <w:iCs w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100"/>
  <w:drawingGridVerticalSpacing w:val="360"/>
  <w:displayHorizontalDrawingGridEvery w:val="0"/>
  <w:displayVerticalDrawingGridEvery w:val="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A6D0B"/>
    <w:rsid w:val="000066DE"/>
    <w:rsid w:val="00017CE7"/>
    <w:rsid w:val="000246AA"/>
    <w:rsid w:val="000408A6"/>
    <w:rsid w:val="00043CB4"/>
    <w:rsid w:val="00046EF7"/>
    <w:rsid w:val="00050773"/>
    <w:rsid w:val="00070927"/>
    <w:rsid w:val="000A0E4B"/>
    <w:rsid w:val="000B5604"/>
    <w:rsid w:val="000C3ADD"/>
    <w:rsid w:val="000C3F08"/>
    <w:rsid w:val="00101458"/>
    <w:rsid w:val="00106121"/>
    <w:rsid w:val="001175B0"/>
    <w:rsid w:val="001706A7"/>
    <w:rsid w:val="00180B4A"/>
    <w:rsid w:val="001C5ADC"/>
    <w:rsid w:val="001F2E7C"/>
    <w:rsid w:val="001F7FFB"/>
    <w:rsid w:val="0024760B"/>
    <w:rsid w:val="0026029E"/>
    <w:rsid w:val="0027006A"/>
    <w:rsid w:val="00273016"/>
    <w:rsid w:val="00281684"/>
    <w:rsid w:val="002C473D"/>
    <w:rsid w:val="002C53AA"/>
    <w:rsid w:val="002D711F"/>
    <w:rsid w:val="003020B7"/>
    <w:rsid w:val="00337C13"/>
    <w:rsid w:val="00364D6E"/>
    <w:rsid w:val="003A1249"/>
    <w:rsid w:val="003A69AB"/>
    <w:rsid w:val="003C2D29"/>
    <w:rsid w:val="003D7A75"/>
    <w:rsid w:val="00415AAA"/>
    <w:rsid w:val="00416305"/>
    <w:rsid w:val="004229AC"/>
    <w:rsid w:val="00437ED9"/>
    <w:rsid w:val="00453991"/>
    <w:rsid w:val="00477A77"/>
    <w:rsid w:val="0048466E"/>
    <w:rsid w:val="00495D89"/>
    <w:rsid w:val="004D5FED"/>
    <w:rsid w:val="00513A1A"/>
    <w:rsid w:val="00533059"/>
    <w:rsid w:val="005344C2"/>
    <w:rsid w:val="0055276D"/>
    <w:rsid w:val="005837B8"/>
    <w:rsid w:val="0058589C"/>
    <w:rsid w:val="0058741C"/>
    <w:rsid w:val="005A1FB6"/>
    <w:rsid w:val="005B4B1F"/>
    <w:rsid w:val="005C30A6"/>
    <w:rsid w:val="005F1469"/>
    <w:rsid w:val="00603A0D"/>
    <w:rsid w:val="00620CAA"/>
    <w:rsid w:val="00630A71"/>
    <w:rsid w:val="00644CFB"/>
    <w:rsid w:val="00696F3E"/>
    <w:rsid w:val="006B1C36"/>
    <w:rsid w:val="006C1C66"/>
    <w:rsid w:val="006D46D6"/>
    <w:rsid w:val="00702EC3"/>
    <w:rsid w:val="00712575"/>
    <w:rsid w:val="00720EAC"/>
    <w:rsid w:val="00725327"/>
    <w:rsid w:val="00727FF5"/>
    <w:rsid w:val="007366F3"/>
    <w:rsid w:val="0074797F"/>
    <w:rsid w:val="007545B7"/>
    <w:rsid w:val="00787706"/>
    <w:rsid w:val="007922D9"/>
    <w:rsid w:val="00793A19"/>
    <w:rsid w:val="007A1D12"/>
    <w:rsid w:val="007B7109"/>
    <w:rsid w:val="007C0FF3"/>
    <w:rsid w:val="007C124D"/>
    <w:rsid w:val="007C7444"/>
    <w:rsid w:val="007E1128"/>
    <w:rsid w:val="007F0051"/>
    <w:rsid w:val="007F2CCB"/>
    <w:rsid w:val="0082447A"/>
    <w:rsid w:val="0083183B"/>
    <w:rsid w:val="008637BF"/>
    <w:rsid w:val="008708AE"/>
    <w:rsid w:val="00872088"/>
    <w:rsid w:val="008817D6"/>
    <w:rsid w:val="008A1C4C"/>
    <w:rsid w:val="008B1110"/>
    <w:rsid w:val="00901E13"/>
    <w:rsid w:val="009140BD"/>
    <w:rsid w:val="00922F90"/>
    <w:rsid w:val="00961676"/>
    <w:rsid w:val="00974256"/>
    <w:rsid w:val="009A416D"/>
    <w:rsid w:val="009A4EEF"/>
    <w:rsid w:val="009B79E4"/>
    <w:rsid w:val="009D2051"/>
    <w:rsid w:val="009F4BFF"/>
    <w:rsid w:val="00A3186A"/>
    <w:rsid w:val="00A65996"/>
    <w:rsid w:val="00A847C5"/>
    <w:rsid w:val="00AA09F0"/>
    <w:rsid w:val="00AA702F"/>
    <w:rsid w:val="00AC1C87"/>
    <w:rsid w:val="00AD40DF"/>
    <w:rsid w:val="00AE6D13"/>
    <w:rsid w:val="00B00028"/>
    <w:rsid w:val="00B150A2"/>
    <w:rsid w:val="00B21627"/>
    <w:rsid w:val="00B5139F"/>
    <w:rsid w:val="00B631BD"/>
    <w:rsid w:val="00BA6D0B"/>
    <w:rsid w:val="00BB1D52"/>
    <w:rsid w:val="00BB7F7E"/>
    <w:rsid w:val="00BE4D6D"/>
    <w:rsid w:val="00C20CD6"/>
    <w:rsid w:val="00C27A57"/>
    <w:rsid w:val="00C323FA"/>
    <w:rsid w:val="00C341B3"/>
    <w:rsid w:val="00C66371"/>
    <w:rsid w:val="00CA24EF"/>
    <w:rsid w:val="00CB1380"/>
    <w:rsid w:val="00CC0367"/>
    <w:rsid w:val="00CC0EA4"/>
    <w:rsid w:val="00CC0F20"/>
    <w:rsid w:val="00D32605"/>
    <w:rsid w:val="00D404E3"/>
    <w:rsid w:val="00D60547"/>
    <w:rsid w:val="00D6538C"/>
    <w:rsid w:val="00DA174A"/>
    <w:rsid w:val="00DA50FF"/>
    <w:rsid w:val="00DB7B10"/>
    <w:rsid w:val="00DD4C1B"/>
    <w:rsid w:val="00DD67B9"/>
    <w:rsid w:val="00DE2393"/>
    <w:rsid w:val="00DE75CD"/>
    <w:rsid w:val="00E16BB3"/>
    <w:rsid w:val="00E65CFA"/>
    <w:rsid w:val="00E727B9"/>
    <w:rsid w:val="00EB2CF2"/>
    <w:rsid w:val="00EC7058"/>
    <w:rsid w:val="00EE2C45"/>
    <w:rsid w:val="00EF3E1D"/>
    <w:rsid w:val="00FB60B5"/>
    <w:rsid w:val="00FD2582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  <o:rules v:ext="edit">
        <o:r id="V:Rule1" type="connector" idref="#_x0000_s1029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BB1D52"/>
    <w:pPr>
      <w:keepNext/>
      <w:keepLines/>
      <w:numPr>
        <w:numId w:val="1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ulo2">
    <w:name w:val="heading 2"/>
    <w:basedOn w:val="Normal"/>
    <w:next w:val="Normal"/>
    <w:link w:val="Ttulo2Car"/>
    <w:uiPriority w:val="1"/>
    <w:qFormat/>
    <w:rsid w:val="00BB1D52"/>
    <w:pPr>
      <w:keepNext/>
      <w:keepLines/>
      <w:numPr>
        <w:ilvl w:val="1"/>
        <w:numId w:val="1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1"/>
    <w:qFormat/>
    <w:rsid w:val="00BB1D52"/>
    <w:pPr>
      <w:keepNext/>
      <w:keepLines/>
      <w:numPr>
        <w:ilvl w:val="2"/>
        <w:numId w:val="1"/>
      </w:numPr>
      <w:spacing w:before="20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ulo4">
    <w:name w:val="heading 4"/>
    <w:basedOn w:val="Normal"/>
    <w:next w:val="Normal"/>
    <w:link w:val="Ttulo4Car"/>
    <w:uiPriority w:val="1"/>
    <w:qFormat/>
    <w:rsid w:val="00BB1D52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BB1D5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BB1D5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BB1D5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BB1D5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9"/>
    <w:semiHidden/>
    <w:unhideWhenUsed/>
    <w:qFormat/>
    <w:rsid w:val="00BB1D5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rsid w:val="00A3186A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  <w:caps/>
    </w:rPr>
  </w:style>
  <w:style w:type="character" w:customStyle="1" w:styleId="EncabezadoCar">
    <w:name w:val="Encabezado Car"/>
    <w:basedOn w:val="Fuentedeprrafopredeter"/>
    <w:link w:val="Encabezado"/>
    <w:uiPriority w:val="99"/>
    <w:rsid w:val="00A3186A"/>
    <w:rPr>
      <w:rFonts w:ascii="HelveticaNeueLT Com 67 MdCn" w:eastAsia="Verdana" w:hAnsi="HelveticaNeueLT Com 67 MdCn" w:cs="Times New Roman"/>
      <w:caps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oennegrita">
    <w:name w:val="Strong"/>
    <w:basedOn w:val="Fuentedeprrafopredeter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odeglobo">
    <w:name w:val="Balloon Text"/>
    <w:basedOn w:val="Normal"/>
    <w:link w:val="Textodeglobo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aconcuadrcula">
    <w:name w:val="Table Grid"/>
    <w:basedOn w:val="Tablanormal"/>
    <w:uiPriority w:val="59"/>
    <w:rsid w:val="00BB1D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intenso">
    <w:name w:val="Intense Emphasis"/>
    <w:basedOn w:val="Fuentedeprrafopredeter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1"/>
    <w:rsid w:val="00BB1D52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nfasis">
    <w:name w:val="Emphasis"/>
    <w:basedOn w:val="Fuentedeprrafopredeter"/>
    <w:uiPriority w:val="20"/>
    <w:rsid w:val="00BB1D5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ulo">
    <w:name w:val="Title"/>
    <w:basedOn w:val="Normal"/>
    <w:next w:val="Normal"/>
    <w:link w:val="Ttulo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BB1D52"/>
  </w:style>
  <w:style w:type="character" w:customStyle="1" w:styleId="SubttuloCar">
    <w:name w:val="Subtítulo Car"/>
    <w:basedOn w:val="Fuentedeprrafopredeter"/>
    <w:link w:val="Subttulo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nfasissutil">
    <w:name w:val="Subtle Emphasis"/>
    <w:basedOn w:val="Fuentedeprrafopredeter"/>
    <w:uiPriority w:val="19"/>
    <w:qFormat/>
    <w:rsid w:val="00BB1D52"/>
    <w:rPr>
      <w:i/>
      <w:iCs/>
      <w:color w:val="808080" w:themeColor="text1" w:themeTint="7F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enciasutil">
    <w:name w:val="Subtle Reference"/>
    <w:basedOn w:val="Fuentedeprrafopredeter"/>
    <w:uiPriority w:val="31"/>
    <w:rsid w:val="00BB1D52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rsid w:val="00BB1D52"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rsid w:val="00BB1D5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1"/>
    <w:rsid w:val="00BB1D52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1"/>
    <w:rsid w:val="00BB1D52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inespaciado">
    <w:name w:val="No Spacing"/>
    <w:basedOn w:val="Normal"/>
    <w:uiPriority w:val="99"/>
    <w:qFormat/>
    <w:rsid w:val="00BB1D52"/>
    <w:pPr>
      <w:spacing w:line="240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B1D52"/>
    <w:rPr>
      <w:rFonts w:eastAsia="Times New Roman"/>
      <w:color w:val="0070C0"/>
      <w:u w:val="single"/>
    </w:rPr>
  </w:style>
  <w:style w:type="character" w:customStyle="1" w:styleId="LinkCar">
    <w:name w:val="Link Car"/>
    <w:basedOn w:val="Fuentedeprrafopredeter"/>
    <w:link w:val="Link"/>
    <w:rsid w:val="00BB1D52"/>
    <w:rPr>
      <w:rFonts w:ascii="HelveticaNeueLT Com 47 LtCn" w:eastAsia="Times New Roman" w:hAnsi="HelveticaNeueLT Com 47 LtCn" w:cs="Times New Roman"/>
      <w:color w:val="0070C0"/>
      <w:sz w:val="20"/>
      <w:szCs w:val="20"/>
      <w:u w:val="single"/>
      <w:lang w:val="ca-ES" w:eastAsia="es-ES"/>
    </w:rPr>
  </w:style>
  <w:style w:type="table" w:styleId="Listaoscura-nfasis4">
    <w:name w:val="Dark List Accent 4"/>
    <w:basedOn w:val="Tablanormal"/>
    <w:uiPriority w:val="70"/>
    <w:rsid w:val="00BB1D5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aconcuadrcula"/>
    <w:uiPriority w:val="99"/>
    <w:rsid w:val="00712575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Sombreadoclaro-nfasis3">
    <w:name w:val="Light Shading Accent 3"/>
    <w:basedOn w:val="Tab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CA24EF"/>
  </w:style>
  <w:style w:type="table" w:customStyle="1" w:styleId="Alert">
    <w:name w:val="Alert"/>
    <w:basedOn w:val="Tablanormal"/>
    <w:uiPriority w:val="99"/>
    <w:rsid w:val="00BB1D52"/>
    <w:pPr>
      <w:spacing w:before="60"/>
    </w:pPr>
    <w:rPr>
      <w:color w:val="0074BA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Fuentedeprrafopredeter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anormal"/>
    <w:uiPriority w:val="99"/>
    <w:qFormat/>
    <w:rsid w:val="00712575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shd w:val="clear" w:color="auto" w:fill="auto"/>
    </w:tcPr>
  </w:style>
  <w:style w:type="paragraph" w:styleId="T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de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a">
    <w:name w:val="List"/>
    <w:basedOn w:val="Textoindependiente"/>
    <w:rsid w:val="00BB1D52"/>
  </w:style>
  <w:style w:type="paragraph" w:styleId="Textoindependiente">
    <w:name w:val="Body Text"/>
    <w:basedOn w:val="Normal"/>
    <w:link w:val="Textoindependiente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oindependiente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oindependiente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oindependiente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oindependiente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Fuentedeprrafopredeter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ColorfulList1">
    <w:name w:val="Colorful List1"/>
    <w:basedOn w:val="Tablanormal"/>
    <w:uiPriority w:val="72"/>
    <w:rsid w:val="003A69AB"/>
    <w:rPr>
      <w:rFonts w:ascii="Times New Roman" w:eastAsia="Times New Roman" w:hAnsi="Times New Roman" w:cs="Times New Roman"/>
      <w:color w:val="000000" w:themeColor="text1"/>
      <w:sz w:val="20"/>
      <w:szCs w:val="20"/>
      <w:lang w:val="es-ES" w:eastAsia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StarHeader">
    <w:name w:val="StarHeader"/>
    <w:basedOn w:val="Tablanormal"/>
    <w:uiPriority w:val="99"/>
    <w:qFormat/>
    <w:rsid w:val="00A3186A"/>
    <w:rPr>
      <w:rFonts w:ascii="HelveticaNeueLT Com 67 MdCn" w:hAnsi="HelveticaNeueLT Com 67 MdCn"/>
    </w:rPr>
    <w:tblPr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0" w:type="dxa"/>
        <w:bottom w:w="0" w:type="dxa"/>
        <w:right w:w="108" w:type="dxa"/>
      </w:tblCellMar>
    </w:tblPr>
    <w:tcPr>
      <w:vAlign w:val="center"/>
    </w:tc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a-ES" w:eastAsia="ca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Roger\Mis%20documentos\My%20Dropbox\Starviewer\nou_disseny\04-Plantilles\Starviewer-Horitzont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B824F45-E266-4BC9-987D-C4FD5FB9F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Starviewer-Horitzontal.dotx</Template>
  <TotalTime>108</TotalTime>
  <Pages>1</Pages>
  <Words>78</Words>
  <Characters>450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</dc:creator>
  <cp:keywords/>
  <cp:lastModifiedBy>chus</cp:lastModifiedBy>
  <cp:revision>14</cp:revision>
  <cp:lastPrinted>2012-01-03T13:25:00Z</cp:lastPrinted>
  <dcterms:created xsi:type="dcterms:W3CDTF">2011-12-23T09:53:00Z</dcterms:created>
  <dcterms:modified xsi:type="dcterms:W3CDTF">2014-04-15T10:57:00Z</dcterms:modified>
</cp:coreProperties>
</file>