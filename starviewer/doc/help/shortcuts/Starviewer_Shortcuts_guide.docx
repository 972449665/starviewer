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9AB" w:rsidRPr="00620CAA" w:rsidRDefault="003A69AB" w:rsidP="00620CA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-80010</wp:posOffset>
            </wp:positionV>
            <wp:extent cx="9967595" cy="3567430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759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8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3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  <w:bookmarkStart w:id="0" w:name="_GoBack"/>
        <w:bookmarkEnd w:id="0"/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val="es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 w:rsidR="00EB2CF2">
              <w:rPr>
                <w:sz w:val="22"/>
                <w:szCs w:val="22"/>
              </w:rPr>
              <w:t>U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B838E6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3A69AB" w:rsidRPr="0013602C">
              <w:rPr>
                <w:sz w:val="22"/>
                <w:szCs w:val="22"/>
              </w:rPr>
              <w:t>Ctrl</w:t>
            </w:r>
            <w:proofErr w:type="spellEnd"/>
            <w:r w:rsidR="003A69AB" w:rsidRPr="0013602C">
              <w:rPr>
                <w:sz w:val="22"/>
                <w:szCs w:val="22"/>
              </w:rPr>
              <w:t xml:space="preserve">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headerReference w:type="first" r:id="rId29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38E6" w:rsidRDefault="00B838E6" w:rsidP="00D32605">
      <w:r>
        <w:separator/>
      </w:r>
    </w:p>
  </w:endnote>
  <w:endnote w:type="continuationSeparator" w:id="0">
    <w:p w:rsidR="00B838E6" w:rsidRDefault="00B838E6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AA09F0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38E6" w:rsidRDefault="00B838E6" w:rsidP="00D32605">
      <w:r>
        <w:separator/>
      </w:r>
    </w:p>
  </w:footnote>
  <w:footnote w:type="continuationSeparator" w:id="0">
    <w:p w:rsidR="00B838E6" w:rsidRDefault="00B838E6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B838E6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ADD" w:rsidRDefault="000C3ADD">
    <w:r>
      <w:rPr>
        <w:noProof/>
        <w:lang w:val="es-ES"/>
      </w:rPr>
      <w:drawing>
        <wp:anchor distT="0" distB="0" distL="114300" distR="114300" simplePos="0" relativeHeight="251662336" behindDoc="0" locked="0" layoutInCell="1" allowOverlap="1" wp14:anchorId="3F238343" wp14:editId="506F6BA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v</w:t>
          </w:r>
          <w:r w:rsidR="000066DE">
            <w:rPr>
              <w:rStyle w:val="Textoennegrita"/>
            </w:rPr>
            <w:t>0.12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B838E6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C5ADC"/>
    <w:rsid w:val="001F2E7C"/>
    <w:rsid w:val="001F7FFB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838E6"/>
    <w:rsid w:val="00BA6D0B"/>
    <w:rsid w:val="00BB1D52"/>
    <w:rsid w:val="00BB7F7E"/>
    <w:rsid w:val="00BE4D6D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41E9B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65CFA"/>
    <w:rsid w:val="00E727B9"/>
    <w:rsid w:val="00EB2CF2"/>
    <w:rsid w:val="00EC7058"/>
    <w:rsid w:val="00EE2C45"/>
    <w:rsid w:val="00EF3E1D"/>
    <w:rsid w:val="00FA4E98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6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CE84FC-A115-4FD2-ABFE-C9B8A3E8D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121</TotalTime>
  <Pages>1</Pages>
  <Words>81</Words>
  <Characters>447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roger</cp:lastModifiedBy>
  <cp:revision>15</cp:revision>
  <cp:lastPrinted>2012-01-03T13:25:00Z</cp:lastPrinted>
  <dcterms:created xsi:type="dcterms:W3CDTF">2011-12-23T09:53:00Z</dcterms:created>
  <dcterms:modified xsi:type="dcterms:W3CDTF">2014-10-28T08:34:00Z</dcterms:modified>
</cp:coreProperties>
</file>