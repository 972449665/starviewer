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36723A" w14:textId="77777777" w:rsidR="002C0587" w:rsidRPr="002C0587" w:rsidRDefault="002C0587" w:rsidP="002C0587">
      <w:pPr>
        <w:ind w:left="86"/>
      </w:pPr>
      <w:proofErr w:type="spellStart"/>
      <w:r w:rsidRPr="002C0587">
        <w:t>Starviewer</w:t>
      </w:r>
      <w:proofErr w:type="spellEnd"/>
      <w:r w:rsidRPr="002C0587">
        <w:t xml:space="preserve"> és una aplicació per la visualització i navegació d'imatges mèdiques utilitzant el protocol DICOM. Suporta diferents modalitats: Radiografia, TAC, ressonància magnètica, mamografia, </w:t>
      </w:r>
      <w:proofErr w:type="spellStart"/>
      <w:r w:rsidRPr="002C0587">
        <w:t>telemando</w:t>
      </w:r>
      <w:proofErr w:type="spellEnd"/>
      <w:r w:rsidRPr="002C0587">
        <w:t xml:space="preserve">, ecografia i altres. Es pot comunicar amb qualsevol PACS, o bé obtenir imatges des de fitxers externs. </w:t>
      </w:r>
    </w:p>
    <w:p w14:paraId="40C8CE8C" w14:textId="77777777" w:rsidR="002C0587" w:rsidRPr="002C0587" w:rsidRDefault="002C0587" w:rsidP="002C0587">
      <w:pPr>
        <w:ind w:left="86"/>
      </w:pPr>
    </w:p>
    <w:p w14:paraId="72A8A287" w14:textId="77777777" w:rsidR="002C0587" w:rsidRPr="002C0587" w:rsidRDefault="002C0587" w:rsidP="000C69F7">
      <w:pPr>
        <w:pStyle w:val="Ttulo1"/>
        <w:tabs>
          <w:tab w:val="left" w:pos="3119"/>
        </w:tabs>
      </w:pPr>
      <w:bookmarkStart w:id="0" w:name="exqa5"/>
      <w:bookmarkEnd w:id="0"/>
      <w:r w:rsidRPr="002C0587">
        <w:t>Obrir un estudi d’un CD, DVD, USB,...</w:t>
      </w:r>
    </w:p>
    <w:p w14:paraId="4A7014CC" w14:textId="77777777" w:rsidR="00B95D43" w:rsidRDefault="00930A39" w:rsidP="00B64CF6">
      <w:pPr>
        <w:ind w:left="86"/>
        <w:jc w:val="center"/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91D7C49" wp14:editId="5B35F23B">
                <wp:simplePos x="0" y="0"/>
                <wp:positionH relativeFrom="column">
                  <wp:posOffset>-1914525</wp:posOffset>
                </wp:positionH>
                <wp:positionV relativeFrom="paragraph">
                  <wp:posOffset>499110</wp:posOffset>
                </wp:positionV>
                <wp:extent cx="2306320" cy="240665"/>
                <wp:effectExtent l="18415" t="0" r="0" b="1905"/>
                <wp:wrapNone/>
                <wp:docPr id="22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6320" cy="240665"/>
                          <a:chOff x="1229" y="5663"/>
                          <a:chExt cx="3498" cy="379"/>
                        </a:xfrm>
                      </wpg:grpSpPr>
                      <wps:wsp>
                        <wps:cNvPr id="22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275" y="5663"/>
                            <a:ext cx="452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FF084" w14:textId="77777777" w:rsidR="000C69F7" w:rsidRPr="000C69F7" w:rsidRDefault="000C69F7" w:rsidP="000C69F7">
                              <w:pPr>
                                <w:rPr>
                                  <w:rStyle w:val="Textoennegrita"/>
                                </w:rPr>
                              </w:pPr>
                              <w:r w:rsidRPr="000C69F7">
                                <w:rPr>
                                  <w:rStyle w:val="Textoennegrit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6" name="Group 22"/>
                        <wpg:cNvGrpSpPr>
                          <a:grpSpLocks/>
                        </wpg:cNvGrpSpPr>
                        <wpg:grpSpPr bwMode="auto">
                          <a:xfrm>
                            <a:off x="1229" y="5808"/>
                            <a:ext cx="3094" cy="200"/>
                            <a:chOff x="1613" y="5988"/>
                            <a:chExt cx="3094" cy="200"/>
                          </a:xfrm>
                        </wpg:grpSpPr>
                        <wps:wsp>
                          <wps:cNvPr id="22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13" y="5988"/>
                              <a:ext cx="2511" cy="2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AutoShap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24" y="6081"/>
                              <a:ext cx="583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" o:spid="_x0000_s1026" style="position:absolute;left:0;text-align:left;margin-left:-150.75pt;margin-top:39.3pt;width:181.6pt;height:18.95pt;z-index:251687936" coordorigin="1229,5663" coordsize="3498,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7" type="#_x0000_t202" style="position:absolute;left:4275;top:5663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BZM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mQ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3gWTEAAAA3AAAAA8AAAAAAAAAAAAAAAAAmAIAAGRycy9k&#10;b3ducmV2LnhtbFBLBQYAAAAABAAEAPUAAACJAwAAAAA=&#10;" filled="f" stroked="f">
                  <v:textbox>
                    <w:txbxContent>
                      <w:p w:rsidR="000C69F7" w:rsidRPr="000C69F7" w:rsidRDefault="000C69F7" w:rsidP="000C69F7">
                        <w:pPr>
                          <w:rPr>
                            <w:rStyle w:val="Textoennegrita"/>
                          </w:rPr>
                        </w:pPr>
                        <w:r w:rsidRPr="000C69F7">
                          <w:rPr>
                            <w:rStyle w:val="Textoennegrita"/>
                          </w:rPr>
                          <w:t>1</w:t>
                        </w:r>
                      </w:p>
                    </w:txbxContent>
                  </v:textbox>
                </v:shape>
                <v:group id="Group 22" o:spid="_x0000_s1028" style="position:absolute;left:1229;top:5808;width:3094;height:200" coordorigin="1613,5988" coordsize="3094,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rect id="Rectangle 2" o:spid="_x0000_s1029" style="position:absolute;left:1613;top:5988;width:2511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eM8cYA&#10;AADcAAAADwAAAGRycy9kb3ducmV2LnhtbESPT2vCQBTE74LfYXlCb7oxhZpGV5GWQHuw4J/i9ZF9&#10;TUKzb9PdrUm/vVsQPA4z8xtmtRlMKy7kfGNZwXyWgCAurW64UnA6FtMMhA/IGlvLpOCPPGzW49EK&#10;c2173tPlECoRIexzVFCH0OVS+rImg35mO+LofVlnMETpKqkd9hFuWpkmyZM02HBcqLGjl5rK78Ov&#10;UVB8/Mji2DidvD7vPvus8u+P50yph8mwXYIINIR7+NZ+0wrSdAH/Z+IR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1eM8cYAAADcAAAADwAAAAAAAAAAAAAAAACYAgAAZHJz&#10;L2Rvd25yZXYueG1sUEsFBgAAAAAEAAQA9QAAAIsDAAAAAA==&#10;" filled="f" strokecolor="#0098db" strokeweight="1.5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8" o:spid="_x0000_s1030" type="#_x0000_t32" style="position:absolute;left:4124;top:6081;width:5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A1A8AAAADcAAAADwAAAGRycy9kb3ducmV2LnhtbERPy4rCMBTdC/MP4Q6409QK4lRTGQaF&#10;2Qi+BnR3aa5taXNTmkxb/94sBJeH815vBlOLjlpXWlYwm0YgiDOrS84VXM67yRKE88gaa8uk4EEO&#10;NunHaI2Jtj0fqTv5XIQQdgkqKLxvEildVpBBN7UNceDutjXoA2xzqVvsQ7ipZRxFC2mw5NBQYEM/&#10;BWXV6d8ouOa4t4fZ9ouqXtbdwt7+5lGj1Phz+F6B8DT4t/jl/tUK4jisDWfCEZDp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wQNQPAAAAA3AAAAA8AAAAAAAAAAAAAAAAA&#10;oQIAAGRycy9kb3ducmV2LnhtbFBLBQYAAAAABAAEAPkAAACOAwAAAAA=&#10;" strokecolor="#0098db" strokeweight="1.5pt"/>
                </v:group>
              </v:group>
            </w:pict>
          </mc:Fallback>
        </mc:AlternateContent>
      </w: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F9AA8FC" wp14:editId="2B51A670">
                <wp:simplePos x="0" y="0"/>
                <wp:positionH relativeFrom="column">
                  <wp:posOffset>89535</wp:posOffset>
                </wp:positionH>
                <wp:positionV relativeFrom="paragraph">
                  <wp:posOffset>1208405</wp:posOffset>
                </wp:positionV>
                <wp:extent cx="3883660" cy="2077720"/>
                <wp:effectExtent l="3175" t="0" r="0" b="0"/>
                <wp:wrapNone/>
                <wp:docPr id="1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3660" cy="2077720"/>
                          <a:chOff x="4661" y="6780"/>
                          <a:chExt cx="6116" cy="3272"/>
                        </a:xfrm>
                      </wpg:grpSpPr>
                      <wpg:grpSp>
                        <wpg:cNvPr id="11" name="Group 25"/>
                        <wpg:cNvGrpSpPr>
                          <a:grpSpLocks/>
                        </wpg:cNvGrpSpPr>
                        <wpg:grpSpPr bwMode="auto">
                          <a:xfrm>
                            <a:off x="4673" y="6780"/>
                            <a:ext cx="2048" cy="379"/>
                            <a:chOff x="4673" y="6780"/>
                            <a:chExt cx="2048" cy="379"/>
                          </a:xfrm>
                        </wpg:grpSpPr>
                        <wps:wsp>
                          <wps:cNvPr id="12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6" y="6891"/>
                              <a:ext cx="1145" cy="2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AutoShap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7" y="6987"/>
                              <a:ext cx="559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3" y="6780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30849A" w14:textId="77777777"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24"/>
                        <wpg:cNvGrpSpPr>
                          <a:grpSpLocks/>
                        </wpg:cNvGrpSpPr>
                        <wpg:grpSpPr bwMode="auto">
                          <a:xfrm>
                            <a:off x="4661" y="7178"/>
                            <a:ext cx="5235" cy="1259"/>
                            <a:chOff x="4661" y="7178"/>
                            <a:chExt cx="5235" cy="1259"/>
                          </a:xfrm>
                        </wpg:grpSpPr>
                        <wps:wsp>
                          <wps:cNvPr id="16" name="Rectangle 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48" y="7178"/>
                              <a:ext cx="4248" cy="125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AutoShap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7" y="7498"/>
                              <a:ext cx="631" cy="1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61" y="7270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1505B1" w14:textId="77777777"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26"/>
                        <wpg:cNvGrpSpPr>
                          <a:grpSpLocks/>
                        </wpg:cNvGrpSpPr>
                        <wpg:grpSpPr bwMode="auto">
                          <a:xfrm>
                            <a:off x="4685" y="8571"/>
                            <a:ext cx="1631" cy="379"/>
                            <a:chOff x="4685" y="8571"/>
                            <a:chExt cx="1631" cy="379"/>
                          </a:xfrm>
                        </wpg:grpSpPr>
                        <wps:wsp>
                          <wps:cNvPr id="20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48" y="8677"/>
                              <a:ext cx="668" cy="2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AutoShap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7" y="8796"/>
                              <a:ext cx="631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85" y="8571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F504BB" w14:textId="77777777"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Group 27"/>
                        <wpg:cNvGrpSpPr>
                          <a:grpSpLocks/>
                        </wpg:cNvGrpSpPr>
                        <wpg:grpSpPr bwMode="auto">
                          <a:xfrm>
                            <a:off x="6356" y="8677"/>
                            <a:ext cx="601" cy="1375"/>
                            <a:chOff x="6356" y="8677"/>
                            <a:chExt cx="601" cy="1375"/>
                          </a:xfrm>
                        </wpg:grpSpPr>
                        <wps:wsp>
                          <wps:cNvPr id="24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6" y="8677"/>
                              <a:ext cx="601" cy="2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12" y="8926"/>
                              <a:ext cx="0" cy="726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21" y="9673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E26D98" w14:textId="77777777"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23"/>
                        <wpg:cNvGrpSpPr>
                          <a:grpSpLocks/>
                        </wpg:cNvGrpSpPr>
                        <wpg:grpSpPr bwMode="auto">
                          <a:xfrm>
                            <a:off x="8976" y="8559"/>
                            <a:ext cx="1801" cy="379"/>
                            <a:chOff x="8976" y="8559"/>
                            <a:chExt cx="1801" cy="379"/>
                          </a:xfrm>
                        </wpg:grpSpPr>
                        <wps:wsp>
                          <wps:cNvPr id="28" name="Rectangl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8976" y="8668"/>
                              <a:ext cx="920" cy="25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AutoShap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96" y="8795"/>
                              <a:ext cx="46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325" y="8559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233E31" w14:textId="77777777" w:rsid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oennegrita"/>
                                    <w:lang w:val="es-ES"/>
                                  </w:rPr>
                                  <w:t>6</w:t>
                                </w:r>
                              </w:p>
                              <w:p w14:paraId="6715AD73" w14:textId="77777777" w:rsidR="000C69F7" w:rsidRPr="000C69F7" w:rsidRDefault="000C69F7" w:rsidP="000C69F7">
                                <w:pPr>
                                  <w:rPr>
                                    <w:rStyle w:val="Textoennegrita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31" style="position:absolute;left:0;text-align:left;margin-left:7.05pt;margin-top:95.15pt;width:305.8pt;height:163.6pt;z-index:251686912" coordorigin="4661,6780" coordsize="6116,3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">
                <v:group id="Group 25" o:spid="_x0000_s1032" style="position:absolute;left:4673;top:6780;width:2048;height:379" coordorigin="4673,6780" coordsize="2048,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rect id="Rectangle 3" o:spid="_x0000_s1033" style="position:absolute;left:5576;top:6891;width:1145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Io/8EA&#10;AADbAAAADwAAAGRycy9kb3ducmV2LnhtbERPS2vCQBC+F/wPywje6kYFSaOriCWghxbqA69DdkyC&#10;2dm4uzXpv3cLhd7m43vOct2bRjzI+dqygsk4AUFcWF1zqeB0zF9TED4ga2wsk4If8rBeDV6WmGnb&#10;8Rc9DqEUMYR9hgqqENpMSl9UZNCPbUscuat1BkOErpTaYRfDTSOnSTKXBmuODRW2tK2ouB2+jYL8&#10;8y7zY+108v72ce7S0u9nl1Sp0bDfLEAE6sO/+M+903H+FH5/iQ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yKP/BAAAA2wAAAA8AAAAAAAAAAAAAAAAAmAIAAGRycy9kb3du&#10;cmV2LnhtbFBLBQYAAAAABAAEAPUAAACGAwAAAAA=&#10;" filled="f" strokecolor="#0098db" strokeweight="1.5pt"/>
                  <v:shape id="AutoShape 10" o:spid="_x0000_s1034" type="#_x0000_t32" style="position:absolute;left:5017;top:6987;width:5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MyLMAAAADbAAAADwAAAGRycy9kb3ducmV2LnhtbERPS4vCMBC+C/6HMMLeNHULZa1GEXHB&#10;y4LrA/Q2NGNbbCaliW3990ZY2Nt8fM9ZrHpTiZYaV1pWMJ1EIIgzq0vOFZyO3+MvEM4ja6wsk4In&#10;OVgth4MFptp2/EvtwecihLBLUUHhfZ1K6bKCDLqJrYkDd7ONQR9gk0vdYBfCTSU/oyiRBksODQXW&#10;tCkoux8eRsElxx+7n25ndO9k1Sb2eo6jWqmPUb+eg/DU+3/xn3unw/wY3r+EA+Ty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DzMizAAAAA2wAAAA8AAAAAAAAAAAAAAAAA&#10;oQIAAGRycy9kb3ducmV2LnhtbFBLBQYAAAAABAAEAPkAAACOAwAAAAA=&#10;" strokecolor="#0098db" strokeweight="1.5pt"/>
                  <v:shape id="Text Box 16" o:spid="_x0000_s1035" type="#_x0000_t202" style="position:absolute;left:4673;top:6780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up 24" o:spid="_x0000_s1036" style="position:absolute;left:4661;top:7178;width:5235;height:1259" coordorigin="4661,7178" coordsize="5235,12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Rectangle 4" o:spid="_x0000_s1037" style="position:absolute;left:5648;top:7178;width:4248;height:1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ku/MEA&#10;AADbAAAADwAAAGRycy9kb3ducmV2LnhtbERPS2vCQBC+F/wPywi91Y0WJI2uIkrAHirUB16H7JgE&#10;s7NxdzXpv+8Khd7m43vOfNmbRjzI+dqygvEoAUFcWF1zqeB4yN9SED4ga2wsk4If8rBcDF7mmGnb&#10;8Tc99qEUMYR9hgqqENpMSl9UZNCPbEscuYt1BkOErpTaYRfDTSMnSTKVBmuODRW2tK6ouO7vRkG+&#10;u8n8UDudbD6+Tl1a+s/3c6rU67BfzUAE6sO/+M+91XH+FJ6/xAP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JLvzBAAAA2wAAAA8AAAAAAAAAAAAAAAAAmAIAAGRycy9kb3du&#10;cmV2LnhtbFBLBQYAAAAABAAEAPUAAACGAwAAAAA=&#10;" filled="f" strokecolor="#0098db" strokeweight="1.5pt"/>
                  <v:shape id="AutoShape 11" o:spid="_x0000_s1038" type="#_x0000_t32" style="position:absolute;left:5017;top:7498;width:63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g0L8AAAADbAAAADwAAAGRycy9kb3ducmV2LnhtbERPTYvCMBC9C/sfwix4s6kKulajLKLg&#10;RVB3F/Q2NLNtsZmUJrb13xtB8DaP9zmLVWdK0VDtCssKhlEMgji1uuBMwe/PdvAFwnlkjaVlUnAn&#10;B6vlR2+BibYtH6k5+UyEEHYJKsi9rxIpXZqTQRfZijhw/7Y26AOsM6lrbEO4KeUojifSYMGhIceK&#10;1jml19PNKDhnuLeH4WZG11aWzcRe/sZxpVT/s/ueg/DU+bf45d7pMH8Kz1/CAXL5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/INC/AAAAA2wAAAA8AAAAAAAAAAAAAAAAA&#10;oQIAAGRycy9kb3ducmV2LnhtbFBLBQYAAAAABAAEAPkAAACOAwAAAAA=&#10;" strokecolor="#0098db" strokeweight="1.5pt"/>
                  <v:shape id="Text Box 17" o:spid="_x0000_s1039" type="#_x0000_t202" style="position:absolute;left:4661;top:7270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26" o:spid="_x0000_s1040" style="position:absolute;left:4685;top:8571;width:1631;height:379" coordorigin="4685,8571" coordsize="1631,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rect id="Rectangle 5" o:spid="_x0000_s1041" style="position:absolute;left:5648;top:8677;width:668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DZrsEA&#10;AADbAAAADwAAAGRycy9kb3ducmV2LnhtbERPz2vCMBS+C/4P4Qm7aarCqJ1RxFFwhwnWjV0fzbMt&#10;Ni81yWz33y8HwePH93u9HUwr7uR8Y1nBfJaAIC6tbrhS8HXOpykIH5A1tpZJwR952G7GozVm2vZ8&#10;onsRKhFD2GeooA6hy6T0ZU0G/cx2xJG7WGcwROgqqR32Mdy0cpEkr9Jgw7Ghxo72NZXX4tcoyI83&#10;mZ8bp5P31ed3n1b+Y/mTKvUyGXZvIAIN4Sl+uA9awSKuj1/iD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A2a7BAAAA2wAAAA8AAAAAAAAAAAAAAAAAmAIAAGRycy9kb3du&#10;cmV2LnhtbFBLBQYAAAAABAAEAPUAAACGAwAAAAA=&#10;" filled="f" strokecolor="#0098db" strokeweight="1.5pt"/>
                  <v:shape id="AutoShape 12" o:spid="_x0000_s1042" type="#_x0000_t32" style="position:absolute;left:5017;top:8796;width:63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HDfcQAAADbAAAADwAAAGRycy9kb3ducmV2LnhtbESPQWvCQBSE7wX/w/IEb80mFqSN2UgR&#10;hV6Eqi3U2yP7mgSzb8PumqT/vlsQehxm5hum2EymEwM531pWkCUpCOLK6pZrBR/n/eMzCB+QNXaW&#10;ScEPediUs4cCc21HPtJwCrWIEPY5KmhC6HMpfdWQQZ/Ynjh639YZDFG6WmqHY4SbTi7TdCUNthwX&#10;Guxp21B1Pd2Mgq8aD/Y9273QdZTdsLKXz6e0V2oxn17XIAJN4T98b79pBcsM/r7EHy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AcN9xAAAANsAAAAPAAAAAAAAAAAA&#10;AAAAAKECAABkcnMvZG93bnJldi54bWxQSwUGAAAAAAQABAD5AAAAkgMAAAAA&#10;" strokecolor="#0098db" strokeweight="1.5pt"/>
                  <v:shape id="Text Box 18" o:spid="_x0000_s1043" type="#_x0000_t202" style="position:absolute;left:4685;top:8571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27" o:spid="_x0000_s1044" style="position:absolute;left:6356;top:8677;width:601;height:1375" coordorigin="6356,8677" coordsize="601,1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rect id="Rectangle 6" o:spid="_x0000_s1045" style="position:absolute;left:6356;top:8677;width:601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vfrcQA&#10;AADbAAAADwAAAGRycy9kb3ducmV2LnhtbESPQWvCQBSE74X+h+UVvNVNVSRNXaUoAT20YLT0+si+&#10;JqHZt3F3NfHfdwuCx2FmvmEWq8G04kLON5YVvIwTEMSl1Q1XCo6H/DkF4QOyxtYyKbiSh9Xy8WGB&#10;mbY97+lShEpECPsMFdQhdJmUvqzJoB/bjjh6P9YZDFG6SmqHfYSbVk6SZC4NNhwXauxoXVP5W5yN&#10;gvzzJPND43Syef346tPK76bfqVKjp+H9DUSgIdzDt/ZWK5jM4P9L/A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7363EAAAA2wAAAA8AAAAAAAAAAAAAAAAAmAIAAGRycy9k&#10;b3ducmV2LnhtbFBLBQYAAAAABAAEAPUAAACJAwAAAAA=&#10;" filled="f" strokecolor="#0098db" strokeweight="1.5pt"/>
                  <v:shape id="AutoShape 14" o:spid="_x0000_s1046" type="#_x0000_t32" style="position:absolute;left:6612;top:8926;width:0;height:7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rFfsQAAADbAAAADwAAAGRycy9kb3ducmV2LnhtbESPQWvCQBSE7wX/w/IEb80mkYY2dRUR&#10;BS9CG1tob4/saxLMvg3ZNYn/vlsoeBxm5htmtZlMKwbqXWNZQRLFIIhLqxuuFHycD4/PIJxH1tha&#10;JgU3crBZzx5WmGs78jsNha9EgLDLUUHtfZdL6cqaDLrIdsTB+7G9QR9kX0nd4xjgppVpHGfSYMNh&#10;ocaOdjWVl+JqFHxVeLJvyf6FLqNsh8x+fy7jTqnFfNq+gvA0+Xv4v33UCtIn+PsSf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OsV+xAAAANsAAAAPAAAAAAAAAAAA&#10;AAAAAKECAABkcnMvZG93bnJldi54bWxQSwUGAAAAAAQABAD5AAAAkgMAAAAA&#10;" strokecolor="#0098db" strokeweight="1.5pt"/>
                  <v:shape id="Text Box 19" o:spid="_x0000_s1047" type="#_x0000_t202" style="position:absolute;left:6421;top:9673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23" o:spid="_x0000_s1048" style="position:absolute;left:8976;top:8559;width:1801;height:379" coordorigin="8976,8559" coordsize="1801,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Rectangle 7" o:spid="_x0000_s1049" style="position:absolute;left:8976;top:8668;width:920;height: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bVqMEA&#10;AADbAAAADwAAAGRycy9kb3ducmV2LnhtbERPz2vCMBS+C/4P4Qm7aarCqJ1RxFFwhwnWjV0fzbMt&#10;Ni81yWz33y8HwePH93u9HUwr7uR8Y1nBfJaAIC6tbrhS8HXOpykIH5A1tpZJwR952G7GozVm2vZ8&#10;onsRKhFD2GeooA6hy6T0ZU0G/cx2xJG7WGcwROgqqR32Mdy0cpEkr9Jgw7Ghxo72NZXX4tcoyI83&#10;mZ8bp5P31ed3n1b+Y/mTKvUyGXZvIAIN4Sl+uA9awSKOjV/iD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21ajBAAAA2wAAAA8AAAAAAAAAAAAAAAAAmAIAAGRycy9kb3du&#10;cmV2LnhtbFBLBQYAAAAABAAEAPUAAACGAwAAAAA=&#10;" filled="f" strokecolor="#0098db" strokeweight="1.5pt"/>
                  <v:shape id="AutoShape 13" o:spid="_x0000_s1050" type="#_x0000_t32" style="position:absolute;left:9896;top:8795;width:4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fPe8MAAADbAAAADwAAAGRycy9kb3ducmV2LnhtbESPT4vCMBTE78J+h/AWvGmqC6LVWGRZ&#10;YS+C/xbW26N5tqXNS2liW7+9EQSPw8z8hlklvalES40rLCuYjCMQxKnVBWcKzqftaA7CeWSNlWVS&#10;cCcHyfpjsMJY244P1B59JgKEXYwKcu/rWEqX5mTQjW1NHLyrbQz6IJtM6ga7ADeVnEbRTBosOCzk&#10;WNN3Tml5vBkF/xnu7H7ys6Cyk1U7s5e/r6hWavjZb5YgPPX+HX61f7WC6QKeX8IP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3z3vDAAAA2wAAAA8AAAAAAAAAAAAA&#10;AAAAoQIAAGRycy9kb3ducmV2LnhtbFBLBQYAAAAABAAEAPkAAACRAwAAAAA=&#10;" strokecolor="#0098db" strokeweight="1.5pt"/>
                  <v:shape id="Text Box 20" o:spid="_x0000_s1051" type="#_x0000_t202" style="position:absolute;left:10325;top:8559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<v:textbox>
                      <w:txbxContent>
                        <w:p w:rsid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6</w:t>
                          </w:r>
                        </w:p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0C69F7">
        <w:rPr>
          <w:noProof/>
          <w:lang w:val="es-ES"/>
        </w:rPr>
        <w:drawing>
          <wp:anchor distT="0" distB="0" distL="114300" distR="114300" simplePos="0" relativeHeight="251660287" behindDoc="0" locked="0" layoutInCell="1" allowOverlap="1" wp14:anchorId="766AD6D3" wp14:editId="7BC04912">
            <wp:simplePos x="0" y="0"/>
            <wp:positionH relativeFrom="column">
              <wp:posOffset>39370</wp:posOffset>
            </wp:positionH>
            <wp:positionV relativeFrom="paragraph">
              <wp:posOffset>98425</wp:posOffset>
            </wp:positionV>
            <wp:extent cx="1821180" cy="123698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D43">
        <w:rPr>
          <w:noProof/>
          <w:lang w:val="es-ES"/>
        </w:rPr>
        <w:drawing>
          <wp:inline distT="0" distB="0" distL="0" distR="0" wp14:anchorId="1AC03173" wp14:editId="5A35D0A2">
            <wp:extent cx="2957246" cy="28943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596" cy="28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A469" w14:textId="77777777" w:rsidR="00B95D43" w:rsidRDefault="00B95D43" w:rsidP="002C0587">
      <w:pPr>
        <w:ind w:left="86"/>
      </w:pPr>
    </w:p>
    <w:p w14:paraId="06E222DF" w14:textId="77777777" w:rsidR="00B95D43" w:rsidRDefault="00B95D43" w:rsidP="002C0587">
      <w:pPr>
        <w:ind w:left="86"/>
      </w:pPr>
    </w:p>
    <w:p w14:paraId="2C606682" w14:textId="77777777" w:rsidR="002C0587" w:rsidRDefault="002C0587" w:rsidP="000C69F7">
      <w:r w:rsidRPr="002C0587">
        <w:t xml:space="preserve">Anar al menú </w:t>
      </w:r>
      <w:r w:rsidR="005B4317">
        <w:rPr>
          <w:rStyle w:val="Textoennegrita"/>
        </w:rPr>
        <w:t>Fitxer&gt;Obre un</w:t>
      </w:r>
      <w:r w:rsidRPr="002C0587">
        <w:rPr>
          <w:rStyle w:val="Textoennegrita"/>
        </w:rPr>
        <w:t xml:space="preserve"> DICOMDIR...</w:t>
      </w:r>
      <w:r w:rsidR="000C69F7">
        <w:rPr>
          <w:rStyle w:val="Textoennegrita"/>
        </w:rPr>
        <w:t xml:space="preserve"> </w:t>
      </w:r>
      <w:r w:rsidR="000C69F7" w:rsidRPr="000C69F7">
        <w:t>(1)</w:t>
      </w:r>
      <w:r w:rsidR="00A63349">
        <w:t>.</w:t>
      </w:r>
    </w:p>
    <w:p w14:paraId="09494420" w14:textId="77777777" w:rsidR="002C0587" w:rsidRDefault="00B64CF6" w:rsidP="000C69F7">
      <w:r>
        <w:t>Apareix una finestra que permet b</w:t>
      </w:r>
      <w:r w:rsidR="002C0587" w:rsidRPr="002C0587">
        <w:t>uscar el fitxer dins de qualsevol directori d’un USB, DVD, USB o qualsevol disc</w:t>
      </w:r>
      <w:r>
        <w:t xml:space="preserve">. Seleccionar el fitxer i fer doble clic per obrir-lo. </w:t>
      </w:r>
      <w:r w:rsidR="000C69F7">
        <w:t>El fitxer ha de ser de tipus</w:t>
      </w:r>
      <w:r w:rsidR="002C0587" w:rsidRPr="002C0587">
        <w:t xml:space="preserve"> DICOMDIR.</w:t>
      </w:r>
      <w:r w:rsidR="000C69F7">
        <w:t xml:space="preserve"> </w:t>
      </w:r>
    </w:p>
    <w:p w14:paraId="5AC72A42" w14:textId="77777777" w:rsidR="002C0587" w:rsidRDefault="00B64CF6" w:rsidP="00B64CF6">
      <w:r>
        <w:t xml:space="preserve">S’obre la finestra de </w:t>
      </w:r>
      <w:r w:rsidRPr="00B64CF6">
        <w:rPr>
          <w:rStyle w:val="Textoennegrita"/>
        </w:rPr>
        <w:t>Cerca estudi</w:t>
      </w:r>
      <w:r>
        <w:rPr>
          <w:rStyle w:val="Textoennegrita"/>
        </w:rPr>
        <w:t>.</w:t>
      </w:r>
      <w:r w:rsidRPr="00B64CF6">
        <w:t xml:space="preserve"> </w:t>
      </w:r>
      <w:r>
        <w:t>En aquesta finestra cal e</w:t>
      </w:r>
      <w:r w:rsidR="002C0587" w:rsidRPr="002C0587">
        <w:t xml:space="preserve">scollir un estudi </w:t>
      </w:r>
      <w:r>
        <w:t xml:space="preserve">o més estudis </w:t>
      </w:r>
      <w:r w:rsidR="002C0587" w:rsidRPr="002C0587">
        <w:t>de la llista</w:t>
      </w:r>
      <w:r w:rsidR="000C69F7">
        <w:t xml:space="preserve"> (3)</w:t>
      </w:r>
      <w:r>
        <w:t>.</w:t>
      </w:r>
    </w:p>
    <w:p w14:paraId="25AD0D61" w14:textId="77777777" w:rsidR="002C0587" w:rsidRDefault="002C0587" w:rsidP="002C0587">
      <w:pPr>
        <w:widowControl/>
        <w:suppressAutoHyphens w:val="0"/>
        <w:spacing w:line="240" w:lineRule="auto"/>
      </w:pPr>
      <w:r>
        <w:t xml:space="preserve">Prémer </w:t>
      </w:r>
      <w:r w:rsidRPr="002C0587">
        <w:rPr>
          <w:rStyle w:val="Textoennegrita"/>
        </w:rPr>
        <w:t>Visualitza</w:t>
      </w:r>
      <w:r w:rsidRPr="002C0587">
        <w:t xml:space="preserve">, o fer doble clic amb el ratolí a l’estudi, i s’obre </w:t>
      </w:r>
      <w:r w:rsidR="00B64CF6">
        <w:t>l’estudi seleccionat automàticament</w:t>
      </w:r>
      <w:r w:rsidR="000C69F7">
        <w:t xml:space="preserve"> (4)</w:t>
      </w:r>
      <w:r w:rsidR="00B64CF6">
        <w:t>.</w:t>
      </w:r>
    </w:p>
    <w:p w14:paraId="7AE70F30" w14:textId="77777777" w:rsidR="002C0587" w:rsidRPr="002C0587" w:rsidRDefault="002C0587" w:rsidP="002C0587">
      <w:pPr>
        <w:widowControl/>
        <w:suppressAutoHyphens w:val="0"/>
        <w:spacing w:line="240" w:lineRule="auto"/>
      </w:pPr>
      <w:r>
        <w:t xml:space="preserve">Si es vol guardar l’estudi </w:t>
      </w:r>
      <w:r w:rsidR="00B64CF6">
        <w:t>en local</w:t>
      </w:r>
      <w:r>
        <w:t xml:space="preserve"> prémer </w:t>
      </w:r>
      <w:r w:rsidRPr="002C0587">
        <w:rPr>
          <w:rStyle w:val="Textoennegrita"/>
        </w:rPr>
        <w:t>Importa</w:t>
      </w:r>
      <w:r w:rsidRPr="002C0587">
        <w:t xml:space="preserve"> </w:t>
      </w:r>
      <w:r w:rsidR="000C69F7">
        <w:t>(5)</w:t>
      </w:r>
      <w:r w:rsidR="00B64CF6">
        <w:t>.</w:t>
      </w:r>
      <w:r w:rsidR="002779D5">
        <w:t xml:space="preserve"> Per accedir als estudis en local, seleccionar la pestanya </w:t>
      </w:r>
      <w:r w:rsidR="002779D5" w:rsidRPr="002779D5">
        <w:rPr>
          <w:rStyle w:val="Textoennegrita"/>
        </w:rPr>
        <w:t>Local</w:t>
      </w:r>
      <w:r w:rsidR="002779D5">
        <w:t xml:space="preserve"> (2).</w:t>
      </w:r>
    </w:p>
    <w:p w14:paraId="0D3E932F" w14:textId="77777777" w:rsidR="002C0587" w:rsidRPr="002C0587" w:rsidRDefault="002C0587" w:rsidP="002C0587">
      <w:pPr>
        <w:widowControl/>
        <w:suppressAutoHyphens w:val="0"/>
        <w:spacing w:line="240" w:lineRule="auto"/>
      </w:pPr>
    </w:p>
    <w:p w14:paraId="34A13789" w14:textId="77777777" w:rsidR="002779D5" w:rsidRDefault="002C0587" w:rsidP="002C0587">
      <w:pPr>
        <w:widowControl/>
        <w:suppressAutoHyphens w:val="0"/>
        <w:spacing w:line="240" w:lineRule="auto"/>
      </w:pPr>
      <w:r w:rsidRPr="002C0587">
        <w:t xml:space="preserve">Per tal de tornar a </w:t>
      </w:r>
      <w:r w:rsidR="00B64CF6">
        <w:t>obrir aquesta f</w:t>
      </w:r>
      <w:r w:rsidRPr="002C0587">
        <w:t xml:space="preserve">inestra </w:t>
      </w:r>
      <w:r>
        <w:t xml:space="preserve">podem anar a </w:t>
      </w:r>
      <w:r w:rsidRPr="002C0587">
        <w:rPr>
          <w:rStyle w:val="Textoennegrita"/>
        </w:rPr>
        <w:t>Fitxer&gt;Estudis</w:t>
      </w:r>
      <w:r w:rsidR="005B4317">
        <w:rPr>
          <w:rStyle w:val="Textoennegrita"/>
        </w:rPr>
        <w:t>...</w:t>
      </w:r>
      <w:r w:rsidRPr="002C0587">
        <w:t xml:space="preserve"> </w:t>
      </w:r>
      <w:r w:rsidR="00B64CF6">
        <w:t xml:space="preserve">o bé </w:t>
      </w:r>
      <w:r w:rsidRPr="002C0587">
        <w:t>prémer les tecles</w:t>
      </w:r>
      <w:r>
        <w:t xml:space="preserve"> </w:t>
      </w:r>
      <w:r w:rsidRPr="002C0587">
        <w:rPr>
          <w:rStyle w:val="TeclesCar"/>
        </w:rPr>
        <w:t>CONTROL+E</w:t>
      </w:r>
      <w:r>
        <w:t xml:space="preserve"> </w:t>
      </w:r>
      <w:r w:rsidR="002779D5">
        <w:t>.</w:t>
      </w:r>
    </w:p>
    <w:p w14:paraId="27DC44DC" w14:textId="77777777" w:rsidR="002C0587" w:rsidRPr="002C0587" w:rsidRDefault="002C0587" w:rsidP="002C0587">
      <w:pPr>
        <w:widowControl/>
        <w:suppressAutoHyphens w:val="0"/>
        <w:spacing w:line="240" w:lineRule="auto"/>
      </w:pPr>
      <w:r w:rsidRPr="002C0587">
        <w:t xml:space="preserve">També es poden </w:t>
      </w:r>
      <w:r w:rsidR="002779D5">
        <w:t xml:space="preserve">tornar a </w:t>
      </w:r>
      <w:r w:rsidRPr="002C0587">
        <w:t xml:space="preserve">buscar estudis </w:t>
      </w:r>
      <w:r w:rsidR="002779D5">
        <w:t xml:space="preserve">des de la </w:t>
      </w:r>
      <w:r w:rsidRPr="002C0587">
        <w:t>pestanya DICOMDIR</w:t>
      </w:r>
      <w:r>
        <w:t xml:space="preserve"> </w:t>
      </w:r>
      <w:r w:rsidR="002779D5">
        <w:t xml:space="preserve">(2) </w:t>
      </w:r>
      <w:r>
        <w:t xml:space="preserve">i </w:t>
      </w:r>
      <w:r w:rsidR="002779D5">
        <w:t>seleccionant</w:t>
      </w:r>
      <w:r>
        <w:t xml:space="preserve"> </w:t>
      </w:r>
      <w:r w:rsidR="005B4317">
        <w:rPr>
          <w:rStyle w:val="Textoennegrita"/>
        </w:rPr>
        <w:t xml:space="preserve">Obre </w:t>
      </w:r>
      <w:r w:rsidRPr="002C0587">
        <w:rPr>
          <w:rStyle w:val="Textoennegrita"/>
        </w:rPr>
        <w:t>DICOMDIR</w:t>
      </w:r>
      <w:r w:rsidR="000C69F7">
        <w:t xml:space="preserve"> (6).</w:t>
      </w:r>
    </w:p>
    <w:p w14:paraId="484A6757" w14:textId="77777777" w:rsidR="00F7336C" w:rsidRPr="00F7336C" w:rsidRDefault="00F7336C" w:rsidP="00F7336C"/>
    <w:p w14:paraId="696B5004" w14:textId="77777777" w:rsidR="002C0587" w:rsidRPr="002C0587" w:rsidRDefault="00BA732E" w:rsidP="002C0587">
      <w:pPr>
        <w:pStyle w:val="Ttulo1"/>
      </w:pP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5D91B81B" wp14:editId="3A50DB2C">
            <wp:simplePos x="0" y="0"/>
            <wp:positionH relativeFrom="column">
              <wp:posOffset>-6350</wp:posOffset>
            </wp:positionH>
            <wp:positionV relativeFrom="paragraph">
              <wp:posOffset>366395</wp:posOffset>
            </wp:positionV>
            <wp:extent cx="1854000" cy="1259231"/>
            <wp:effectExtent l="0" t="0" r="0" b="0"/>
            <wp:wrapSquare wrapText="bothSides"/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00" cy="125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587" w:rsidRPr="002C0587">
        <w:t xml:space="preserve">Escollir sèrie de l'estudi </w:t>
      </w:r>
    </w:p>
    <w:p w14:paraId="54E99A5E" w14:textId="77777777" w:rsidR="00BA732E" w:rsidRDefault="00BA732E" w:rsidP="002C0587">
      <w:pPr>
        <w:widowControl/>
        <w:suppressAutoHyphens w:val="0"/>
        <w:spacing w:line="240" w:lineRule="auto"/>
      </w:pPr>
    </w:p>
    <w:p w14:paraId="20D3FE16" w14:textId="77777777" w:rsidR="00BA732E" w:rsidRDefault="00BA732E" w:rsidP="00BA732E">
      <w:pPr>
        <w:widowControl/>
        <w:suppressAutoHyphens w:val="0"/>
        <w:spacing w:line="240" w:lineRule="auto"/>
      </w:pPr>
    </w:p>
    <w:p w14:paraId="7FC76815" w14:textId="77777777" w:rsidR="002C0587" w:rsidRDefault="00BA732E" w:rsidP="00BA732E">
      <w:pPr>
        <w:widowControl/>
        <w:suppressAutoHyphens w:val="0"/>
        <w:spacing w:line="240" w:lineRule="auto"/>
      </w:pPr>
      <w:r>
        <w:t xml:space="preserve">1. </w:t>
      </w:r>
      <w:r w:rsidR="002C0587" w:rsidRPr="002C0587">
        <w:t>Clicar amb el botó dret del ratolí dins una finestra</w:t>
      </w:r>
    </w:p>
    <w:p w14:paraId="1FF0E285" w14:textId="77777777" w:rsidR="002C0587" w:rsidRDefault="002C0587" w:rsidP="002C0587">
      <w:pPr>
        <w:widowControl/>
        <w:suppressAutoHyphens w:val="0"/>
        <w:spacing w:line="240" w:lineRule="auto"/>
      </w:pPr>
      <w:r w:rsidRPr="002C0587">
        <w:t xml:space="preserve">2. Seleccionar una sèrie de la llista </w:t>
      </w:r>
    </w:p>
    <w:p w14:paraId="772EC993" w14:textId="77777777" w:rsidR="00BA732E" w:rsidRDefault="00BA732E" w:rsidP="002C0587">
      <w:pPr>
        <w:widowControl/>
        <w:suppressAutoHyphens w:val="0"/>
        <w:spacing w:line="240" w:lineRule="auto"/>
      </w:pPr>
    </w:p>
    <w:p w14:paraId="58F8149F" w14:textId="77777777" w:rsidR="00BA732E" w:rsidRDefault="00BA732E" w:rsidP="002C0587">
      <w:pPr>
        <w:widowControl/>
        <w:suppressAutoHyphens w:val="0"/>
        <w:spacing w:line="240" w:lineRule="auto"/>
      </w:pPr>
    </w:p>
    <w:p w14:paraId="403BFA4B" w14:textId="77777777" w:rsidR="00BA732E" w:rsidRDefault="00BA732E" w:rsidP="002C0587">
      <w:pPr>
        <w:widowControl/>
        <w:suppressAutoHyphens w:val="0"/>
        <w:spacing w:line="240" w:lineRule="auto"/>
      </w:pPr>
    </w:p>
    <w:p w14:paraId="57FDE39D" w14:textId="77777777" w:rsidR="00BA732E" w:rsidRDefault="00BA732E" w:rsidP="002C0587">
      <w:pPr>
        <w:widowControl/>
        <w:suppressAutoHyphens w:val="0"/>
        <w:spacing w:line="240" w:lineRule="auto"/>
      </w:pPr>
    </w:p>
    <w:p w14:paraId="4211EC1B" w14:textId="77777777" w:rsidR="00BA732E" w:rsidRDefault="00BA732E" w:rsidP="002C0587">
      <w:pPr>
        <w:widowControl/>
        <w:suppressAutoHyphens w:val="0"/>
        <w:spacing w:line="240" w:lineRule="auto"/>
      </w:pPr>
    </w:p>
    <w:p w14:paraId="449B9B21" w14:textId="77777777" w:rsidR="00BA732E" w:rsidRPr="002C0587" w:rsidRDefault="00BA732E" w:rsidP="002C0587">
      <w:pPr>
        <w:widowControl/>
        <w:suppressAutoHyphens w:val="0"/>
        <w:spacing w:line="240" w:lineRule="auto"/>
      </w:pPr>
    </w:p>
    <w:p w14:paraId="209B1A3B" w14:textId="77777777" w:rsidR="002C0587" w:rsidRPr="002C0587" w:rsidRDefault="002C0587" w:rsidP="002C0587">
      <w:pPr>
        <w:pStyle w:val="Ttulo1"/>
      </w:pPr>
      <w:r w:rsidRPr="002C0587">
        <w:lastRenderedPageBreak/>
        <w:t xml:space="preserve">Contrast i brillantor (Window Level)  </w:t>
      </w:r>
    </w:p>
    <w:p w14:paraId="794A09B8" w14:textId="77777777" w:rsidR="00BA732E" w:rsidRDefault="00BA732E" w:rsidP="002C0587">
      <w:pPr>
        <w:widowControl/>
        <w:suppressAutoHyphens w:val="0"/>
        <w:spacing w:line="240" w:lineRule="auto"/>
      </w:pPr>
      <w:r w:rsidRPr="00BA732E"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4AF4E806" wp14:editId="3075FB22">
            <wp:simplePos x="0" y="0"/>
            <wp:positionH relativeFrom="column">
              <wp:posOffset>15850</wp:posOffset>
            </wp:positionH>
            <wp:positionV relativeFrom="paragraph">
              <wp:posOffset>737</wp:posOffset>
            </wp:positionV>
            <wp:extent cx="3858006" cy="1192377"/>
            <wp:effectExtent l="19050" t="0" r="9144" b="0"/>
            <wp:wrapSquare wrapText="bothSides"/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06" cy="119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63D234" w14:textId="77777777" w:rsidR="002C0587" w:rsidRPr="002C0587" w:rsidRDefault="002C0587" w:rsidP="002C0587">
      <w:pPr>
        <w:widowControl/>
        <w:suppressAutoHyphens w:val="0"/>
        <w:spacing w:line="240" w:lineRule="auto"/>
      </w:pPr>
      <w:r w:rsidRPr="002C0587">
        <w:t>1. Mantenir el botó dret del ratolí clicat dins una finestra</w:t>
      </w:r>
    </w:p>
    <w:p w14:paraId="1883E032" w14:textId="77777777" w:rsidR="002C0587" w:rsidRDefault="002C0587" w:rsidP="002C0587">
      <w:pPr>
        <w:widowControl/>
        <w:suppressAutoHyphens w:val="0"/>
        <w:spacing w:line="240" w:lineRule="auto"/>
      </w:pPr>
      <w:r w:rsidRPr="002C0587">
        <w:t xml:space="preserve">2. Moure el ratolí de dalt a baix i/o de dreta a esquerre </w:t>
      </w:r>
    </w:p>
    <w:p w14:paraId="163CA6B3" w14:textId="77777777" w:rsidR="002C0587" w:rsidRDefault="002C0587" w:rsidP="002C0587">
      <w:pPr>
        <w:widowControl/>
        <w:suppressAutoHyphens w:val="0"/>
        <w:spacing w:line="240" w:lineRule="auto"/>
      </w:pPr>
    </w:p>
    <w:p w14:paraId="2FD3CDE9" w14:textId="77777777" w:rsidR="00BA732E" w:rsidRDefault="00BA732E" w:rsidP="002C0587">
      <w:pPr>
        <w:widowControl/>
        <w:suppressAutoHyphens w:val="0"/>
        <w:spacing w:line="240" w:lineRule="auto"/>
      </w:pPr>
    </w:p>
    <w:p w14:paraId="6B8F35EA" w14:textId="77777777" w:rsidR="00D81E9D" w:rsidRDefault="00D81E9D" w:rsidP="002C0587">
      <w:pPr>
        <w:widowControl/>
        <w:suppressAutoHyphens w:val="0"/>
        <w:spacing w:line="240" w:lineRule="auto"/>
      </w:pPr>
    </w:p>
    <w:p w14:paraId="70143CC7" w14:textId="77777777" w:rsidR="00BA732E" w:rsidRDefault="00BA732E" w:rsidP="002C0587">
      <w:pPr>
        <w:widowControl/>
        <w:suppressAutoHyphens w:val="0"/>
        <w:spacing w:line="240" w:lineRule="auto"/>
      </w:pPr>
    </w:p>
    <w:p w14:paraId="536C985A" w14:textId="77777777" w:rsidR="00E07D61" w:rsidRPr="002C0587" w:rsidRDefault="00E07D61" w:rsidP="002C0587">
      <w:pPr>
        <w:widowControl/>
        <w:suppressAutoHyphens w:val="0"/>
        <w:spacing w:line="240" w:lineRule="auto"/>
      </w:pPr>
    </w:p>
    <w:p w14:paraId="081D8A7E" w14:textId="77777777" w:rsidR="00B95D43" w:rsidRDefault="002C0587" w:rsidP="00D81E9D">
      <w:pPr>
        <w:pStyle w:val="Ttulo1"/>
      </w:pPr>
      <w:r w:rsidRPr="002C0587">
        <w:t>Eines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B95D43" w:rsidRPr="0065426F" w14:paraId="409E0B7D" w14:textId="77777777" w:rsidTr="004F70BC">
        <w:trPr>
          <w:trHeight w:val="390"/>
        </w:trPr>
        <w:tc>
          <w:tcPr>
            <w:tcW w:w="851" w:type="dxa"/>
          </w:tcPr>
          <w:p w14:paraId="7056B66C" w14:textId="77777777" w:rsidR="00B95D43" w:rsidRPr="0065426F" w:rsidRDefault="00B95D43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39300FBC" wp14:editId="03D8649C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A14558" w14:textId="77777777" w:rsidR="00B95D43" w:rsidRPr="0065426F" w:rsidRDefault="00B95D43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proofErr w:type="spellStart"/>
            <w:r w:rsidRPr="0065426F">
              <w:rPr>
                <w:rStyle w:val="Textoennegrita"/>
                <w:sz w:val="16"/>
              </w:rPr>
              <w:t>Scroll</w:t>
            </w:r>
            <w:proofErr w:type="spellEnd"/>
            <w:r w:rsidRPr="0065426F">
              <w:rPr>
                <w:b/>
                <w:sz w:val="16"/>
              </w:rPr>
              <w:t>.</w:t>
            </w:r>
            <w:r w:rsidRPr="0065426F">
              <w:rPr>
                <w:sz w:val="16"/>
              </w:rPr>
              <w:t xml:space="preserve"> Permet canviar la imatge de la sèrie  movent el ratolí.</w:t>
            </w:r>
          </w:p>
        </w:tc>
        <w:tc>
          <w:tcPr>
            <w:tcW w:w="709" w:type="dxa"/>
          </w:tcPr>
          <w:p w14:paraId="4AEE2167" w14:textId="77777777" w:rsidR="00B95D43" w:rsidRPr="0065426F" w:rsidRDefault="00B95D43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1F9868D3" wp14:editId="34FA2A50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7C3619B9" wp14:editId="4285C62B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C843D7E" w14:textId="77777777" w:rsidR="00B95D43" w:rsidRPr="0065426F" w:rsidRDefault="00B95D43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2110321F" wp14:editId="055F8238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837D2C7" w14:textId="77777777" w:rsidR="00B95D43" w:rsidRPr="0065426F" w:rsidRDefault="00B95D43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Distribució dels visors.</w:t>
            </w:r>
            <w:r w:rsidRPr="0065426F">
              <w:rPr>
                <w:sz w:val="16"/>
              </w:rPr>
              <w:t xml:space="preserve"> Permet escollir el nombre de finestres o bé un hanging protocol.</w:t>
            </w:r>
          </w:p>
        </w:tc>
      </w:tr>
      <w:tr w:rsidR="00B95D43" w:rsidRPr="0065426F" w14:paraId="50FF9D96" w14:textId="77777777" w:rsidTr="004F70BC">
        <w:trPr>
          <w:trHeight w:val="405"/>
        </w:trPr>
        <w:tc>
          <w:tcPr>
            <w:tcW w:w="851" w:type="dxa"/>
          </w:tcPr>
          <w:p w14:paraId="0A2B832B" w14:textId="77777777" w:rsidR="00B95D43" w:rsidRPr="004E67F0" w:rsidRDefault="00B95D43" w:rsidP="005E1C4B">
            <w:pPr>
              <w:spacing w:line="240" w:lineRule="auto"/>
              <w:jc w:val="right"/>
            </w:pPr>
            <w:r w:rsidRPr="004E67F0">
              <w:rPr>
                <w:noProof/>
                <w:lang w:val="es-ES"/>
              </w:rPr>
              <w:drawing>
                <wp:inline distT="0" distB="0" distL="0" distR="0" wp14:anchorId="3C133F3D" wp14:editId="496DD709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53CA69" w14:textId="77777777" w:rsidR="00B95D43" w:rsidRPr="004E67F0" w:rsidRDefault="00B95D43" w:rsidP="004F70BC">
            <w:pPr>
              <w:spacing w:line="240" w:lineRule="auto"/>
              <w:contextualSpacing/>
            </w:pPr>
            <w:r w:rsidRPr="004E67F0">
              <w:rPr>
                <w:rStyle w:val="Textoennegrita"/>
                <w:sz w:val="16"/>
              </w:rPr>
              <w:t xml:space="preserve">Zoom. </w:t>
            </w:r>
            <w:r w:rsidRPr="004E67F0">
              <w:rPr>
                <w:sz w:val="16"/>
                <w:szCs w:val="16"/>
              </w:rPr>
              <w:t>Permet ampliar la imatge, movent el ratolí amunt i avall.</w:t>
            </w:r>
          </w:p>
        </w:tc>
        <w:tc>
          <w:tcPr>
            <w:tcW w:w="709" w:type="dxa"/>
          </w:tcPr>
          <w:p w14:paraId="2388E40E" w14:textId="77777777" w:rsidR="00B95D43" w:rsidRPr="0065426F" w:rsidRDefault="00B95D43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15DF3FE0" wp14:editId="30A2326B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55A1B29E" w14:textId="77777777" w:rsidR="00B95D43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5974F5A2" wp14:editId="77001B9E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5A307F72" wp14:editId="11962CC8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74E46D1" w14:textId="77777777" w:rsidR="00B95D43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Flip vertical/horitzontal. </w:t>
            </w:r>
            <w:r w:rsidRPr="0065426F">
              <w:rPr>
                <w:sz w:val="16"/>
                <w:szCs w:val="18"/>
              </w:rPr>
              <w:t>Realitza voltejar la imatge en vertical o horitzontal.</w:t>
            </w:r>
          </w:p>
        </w:tc>
      </w:tr>
      <w:tr w:rsidR="005E1C4B" w:rsidRPr="0065426F" w14:paraId="59AE9443" w14:textId="77777777" w:rsidTr="004F70BC">
        <w:trPr>
          <w:trHeight w:val="390"/>
        </w:trPr>
        <w:tc>
          <w:tcPr>
            <w:tcW w:w="851" w:type="dxa"/>
          </w:tcPr>
          <w:p w14:paraId="794D5F47" w14:textId="77777777" w:rsidR="005E1C4B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4940AB81" wp14:editId="51004C34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84D1431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oennegrita"/>
                <w:sz w:val="16"/>
              </w:rPr>
              <w:t>Moure</w:t>
            </w:r>
            <w:r w:rsidRPr="0065426F">
              <w:rPr>
                <w:b/>
                <w:sz w:val="16"/>
              </w:rPr>
              <w:t xml:space="preserve">. </w:t>
            </w:r>
            <w:r w:rsidRPr="0065426F">
              <w:rPr>
                <w:sz w:val="16"/>
              </w:rPr>
              <w:t>Permet canviar de posició la imatge en direcció on es mou el ratolí.</w:t>
            </w:r>
          </w:p>
        </w:tc>
        <w:tc>
          <w:tcPr>
            <w:tcW w:w="709" w:type="dxa"/>
          </w:tcPr>
          <w:p w14:paraId="300C56C5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137846A7" wp14:editId="083B2D64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4699B88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61491C0F" wp14:editId="4CC65745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700EDA84" wp14:editId="04E1DBBD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28093B0" w14:textId="77777777"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Rotació sentit horari/antihorari.</w:t>
            </w:r>
            <w:r w:rsidRPr="0065426F">
              <w:rPr>
                <w:sz w:val="16"/>
                <w:szCs w:val="18"/>
              </w:rPr>
              <w:t xml:space="preserve"> Gira la imatge 90º en el sentit indicat.</w:t>
            </w:r>
          </w:p>
        </w:tc>
      </w:tr>
      <w:tr w:rsidR="005E1C4B" w:rsidRPr="0065426F" w14:paraId="215C11F6" w14:textId="77777777" w:rsidTr="004F70BC">
        <w:trPr>
          <w:trHeight w:val="405"/>
        </w:trPr>
        <w:tc>
          <w:tcPr>
            <w:tcW w:w="851" w:type="dxa"/>
          </w:tcPr>
          <w:p w14:paraId="197AB991" w14:textId="77777777" w:rsidR="005E1C4B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67B796C8" wp14:editId="09206E8C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42DA062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Canvi de finestra.</w:t>
            </w:r>
            <w:r w:rsidRPr="0065426F">
              <w:rPr>
                <w:sz w:val="16"/>
              </w:rPr>
              <w:t xml:space="preserve"> Canvia el contrast i la brillantor de la imatge.</w:t>
            </w:r>
          </w:p>
        </w:tc>
        <w:tc>
          <w:tcPr>
            <w:tcW w:w="709" w:type="dxa"/>
          </w:tcPr>
          <w:p w14:paraId="356E85A0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anchor distT="0" distB="0" distL="114300" distR="114300" simplePos="0" relativeHeight="251692032" behindDoc="0" locked="0" layoutInCell="1" allowOverlap="1" wp14:anchorId="3C3D95F3" wp14:editId="21AE61BF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14:paraId="6C09238A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39E8A764" wp14:editId="2D6A7A5A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5A54BDC" w14:textId="77777777"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Restablir un visor.</w:t>
            </w:r>
            <w:r w:rsidRPr="0065426F">
              <w:rPr>
                <w:sz w:val="16"/>
                <w:szCs w:val="18"/>
              </w:rPr>
              <w:t xml:space="preserve"> Restableix el visor a l’estat inicial.</w:t>
            </w:r>
          </w:p>
        </w:tc>
      </w:tr>
      <w:tr w:rsidR="005E1C4B" w:rsidRPr="0065426F" w14:paraId="060A1DC4" w14:textId="77777777" w:rsidTr="004F70BC">
        <w:trPr>
          <w:trHeight w:val="390"/>
        </w:trPr>
        <w:tc>
          <w:tcPr>
            <w:tcW w:w="851" w:type="dxa"/>
          </w:tcPr>
          <w:p w14:paraId="6429D871" w14:textId="77777777" w:rsidR="005E1C4B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68E48C0F" wp14:editId="22DE1296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4614B3B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Distància.</w:t>
            </w:r>
            <w:r w:rsidRPr="0065426F">
              <w:rPr>
                <w:sz w:val="16"/>
                <w:szCs w:val="18"/>
              </w:rPr>
              <w:t xml:space="preserve"> Permet marcar dos punts per calcular la distància entre ells.</w:t>
            </w:r>
          </w:p>
        </w:tc>
        <w:tc>
          <w:tcPr>
            <w:tcW w:w="709" w:type="dxa"/>
          </w:tcPr>
          <w:p w14:paraId="138FEAA8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3C7BD6FD" wp14:editId="75F38139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329E8CE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19B15554" wp14:editId="43234777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9D4DC09" w14:textId="77777777"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Invertir escala de colors.</w:t>
            </w:r>
            <w:r w:rsidRPr="0065426F">
              <w:rPr>
                <w:b/>
                <w:sz w:val="16"/>
                <w:szCs w:val="18"/>
              </w:rPr>
              <w:t xml:space="preserve"> </w:t>
            </w:r>
            <w:r w:rsidRPr="0065426F">
              <w:rPr>
                <w:sz w:val="16"/>
                <w:szCs w:val="18"/>
              </w:rPr>
              <w:t>Inverteix els colors de la imatge.</w:t>
            </w:r>
          </w:p>
        </w:tc>
      </w:tr>
      <w:tr w:rsidR="005E1C4B" w:rsidRPr="0065426F" w14:paraId="4E2D4F33" w14:textId="77777777" w:rsidTr="004F70BC">
        <w:trPr>
          <w:trHeight w:val="390"/>
        </w:trPr>
        <w:tc>
          <w:tcPr>
            <w:tcW w:w="851" w:type="dxa"/>
          </w:tcPr>
          <w:p w14:paraId="4D24892C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3B7972CD" wp14:editId="3D3602C2">
                  <wp:extent cx="209829" cy="216000"/>
                  <wp:effectExtent l="19050" t="0" r="0" b="0"/>
                  <wp:docPr id="8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5C148F9C" wp14:editId="1BD64A49">
                  <wp:extent cx="216000" cy="180000"/>
                  <wp:effectExtent l="19050" t="0" r="0" b="0"/>
                  <wp:docPr id="9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30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DAF33D4" w14:textId="77777777"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Esborrar/Esborrar tot el visor,</w:t>
            </w:r>
            <w:r w:rsidRPr="0065426F">
              <w:rPr>
                <w:sz w:val="16"/>
                <w:szCs w:val="18"/>
              </w:rPr>
              <w:t xml:space="preserve"> esborra totes les anotacions escollides o bé totes les del visor.</w:t>
            </w:r>
          </w:p>
        </w:tc>
        <w:tc>
          <w:tcPr>
            <w:tcW w:w="709" w:type="dxa"/>
          </w:tcPr>
          <w:p w14:paraId="15641380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06EC9A9B" wp14:editId="3DF3D5BF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3B4CD3EA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4E5BC505" wp14:editId="31A23958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D6A9D9D" w14:textId="77777777" w:rsidR="005E1C4B" w:rsidRPr="0065426F" w:rsidRDefault="005E1C4B" w:rsidP="00611EAC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>Captura de pantalla.</w:t>
            </w:r>
            <w:r w:rsidRPr="0065426F">
              <w:rPr>
                <w:sz w:val="16"/>
                <w:szCs w:val="18"/>
              </w:rPr>
              <w:t xml:space="preserve"> Guarda una imatge o totes les imatges en un fitxer extern.</w:t>
            </w:r>
          </w:p>
        </w:tc>
      </w:tr>
      <w:tr w:rsidR="009442AE" w:rsidRPr="0065426F" w14:paraId="0CCD2823" w14:textId="77777777" w:rsidTr="004F70BC">
        <w:trPr>
          <w:trHeight w:val="405"/>
        </w:trPr>
        <w:tc>
          <w:tcPr>
            <w:tcW w:w="851" w:type="dxa"/>
          </w:tcPr>
          <w:p w14:paraId="3B443616" w14:textId="77777777"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377EA75B" wp14:editId="10E7255A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DBCCAC" w14:textId="77777777" w:rsidR="009442AE" w:rsidRPr="0065426F" w:rsidRDefault="009442AE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del vòxel.</w:t>
            </w:r>
            <w:r w:rsidRPr="0065426F">
              <w:rPr>
                <w:sz w:val="16"/>
                <w:szCs w:val="18"/>
              </w:rPr>
              <w:t xml:space="preserve"> Mostra la informació del vòxel situat sota el cursor.</w:t>
            </w:r>
          </w:p>
        </w:tc>
        <w:tc>
          <w:tcPr>
            <w:tcW w:w="709" w:type="dxa"/>
          </w:tcPr>
          <w:p w14:paraId="0547C4CB" w14:textId="77777777"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0E90B8A0" wp14:editId="61079E2D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D555F36" w14:textId="77777777"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7C4C0C32" wp14:editId="0C7CD0EE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F326EB0" w14:textId="77777777" w:rsidR="009442AE" w:rsidRPr="0065426F" w:rsidRDefault="009442AE" w:rsidP="00611EAC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Reprodueix. </w:t>
            </w:r>
            <w:r w:rsidRPr="0065426F">
              <w:rPr>
                <w:sz w:val="16"/>
              </w:rPr>
              <w:t>Mostra les imatges una darrera l’altre.</w:t>
            </w:r>
          </w:p>
        </w:tc>
      </w:tr>
      <w:tr w:rsidR="009442AE" w:rsidRPr="0065426F" w14:paraId="5B59A6B5" w14:textId="77777777" w:rsidTr="004F70BC">
        <w:trPr>
          <w:trHeight w:val="390"/>
        </w:trPr>
        <w:tc>
          <w:tcPr>
            <w:tcW w:w="851" w:type="dxa"/>
          </w:tcPr>
          <w:p w14:paraId="35898428" w14:textId="77777777" w:rsidR="009442AE" w:rsidRPr="0065426F" w:rsidRDefault="009442AE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2835" w:type="dxa"/>
          </w:tcPr>
          <w:p w14:paraId="779FCA45" w14:textId="77777777"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709" w:type="dxa"/>
          </w:tcPr>
          <w:p w14:paraId="481FADCE" w14:textId="77777777"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1135" w:type="dxa"/>
          </w:tcPr>
          <w:p w14:paraId="025B91AE" w14:textId="77777777"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2B67EA31" wp14:editId="4C902853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DF06B86" w14:textId="77777777" w:rsidR="009442AE" w:rsidRPr="0065426F" w:rsidRDefault="009442AE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pacient.</w:t>
            </w:r>
            <w:r w:rsidRPr="0065426F">
              <w:rPr>
                <w:sz w:val="16"/>
                <w:szCs w:val="18"/>
              </w:rPr>
              <w:t xml:space="preserve"> Mostra/amaga la informació del pacient.</w:t>
            </w:r>
          </w:p>
        </w:tc>
      </w:tr>
      <w:tr w:rsidR="009442AE" w:rsidRPr="0065426F" w14:paraId="17529681" w14:textId="77777777" w:rsidTr="004F70BC">
        <w:trPr>
          <w:trHeight w:val="405"/>
        </w:trPr>
        <w:tc>
          <w:tcPr>
            <w:tcW w:w="851" w:type="dxa"/>
          </w:tcPr>
          <w:p w14:paraId="195D52FC" w14:textId="77777777" w:rsidR="009442AE" w:rsidRPr="0065426F" w:rsidRDefault="009442AE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2835" w:type="dxa"/>
          </w:tcPr>
          <w:p w14:paraId="2C45503C" w14:textId="77777777" w:rsidR="009442AE" w:rsidRPr="0065426F" w:rsidRDefault="009442AE" w:rsidP="005E1C4B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709" w:type="dxa"/>
          </w:tcPr>
          <w:p w14:paraId="7A23DA98" w14:textId="77777777"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1135" w:type="dxa"/>
          </w:tcPr>
          <w:p w14:paraId="4C860064" w14:textId="77777777"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5167DFC7" wp14:editId="1900B727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BC9C9E1" w14:textId="77777777" w:rsidR="009442AE" w:rsidRPr="0065426F" w:rsidRDefault="009442AE" w:rsidP="00611EAC">
            <w:pPr>
              <w:spacing w:line="240" w:lineRule="auto"/>
              <w:contextualSpacing/>
              <w:rPr>
                <w:sz w:val="16"/>
              </w:rPr>
            </w:pPr>
            <w:r w:rsidRPr="004E67F0">
              <w:rPr>
                <w:rStyle w:val="Textoennegrita"/>
                <w:sz w:val="16"/>
                <w:szCs w:val="16"/>
              </w:rPr>
              <w:t>Informació DICOM.</w:t>
            </w:r>
            <w:r w:rsidRPr="0065426F">
              <w:rPr>
                <w:sz w:val="16"/>
                <w:szCs w:val="18"/>
              </w:rPr>
              <w:t xml:space="preserve"> Mostra informació específica de la imatge que conté el DICOM.</w:t>
            </w:r>
          </w:p>
        </w:tc>
      </w:tr>
    </w:tbl>
    <w:p w14:paraId="56649D91" w14:textId="77777777" w:rsidR="002C0587" w:rsidRDefault="002C0587" w:rsidP="009442AE"/>
    <w:p w14:paraId="6CFDA12F" w14:textId="77777777" w:rsidR="00E07D61" w:rsidRPr="002C0587" w:rsidRDefault="00E07D61" w:rsidP="009442AE">
      <w:bookmarkStart w:id="1" w:name="_GoBack"/>
      <w:bookmarkEnd w:id="1"/>
    </w:p>
    <w:sectPr w:rsidR="00E07D61" w:rsidRPr="002C0587" w:rsidSect="00477A77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750678" w14:textId="77777777" w:rsidR="00416FE1" w:rsidRDefault="00416FE1" w:rsidP="00D32605">
      <w:r>
        <w:separator/>
      </w:r>
    </w:p>
  </w:endnote>
  <w:endnote w:type="continuationSeparator" w:id="0">
    <w:p w14:paraId="7F974FF7" w14:textId="77777777" w:rsidR="00416FE1" w:rsidRDefault="00416FE1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NeueLT Com 47 LtCn">
    <w:panose1 w:val="020B0406020202030204"/>
    <w:charset w:val="00"/>
    <w:family w:val="auto"/>
    <w:pitch w:val="variable"/>
    <w:sig w:usb0="8000000F" w:usb1="10002042" w:usb2="00000000" w:usb3="00000000" w:csb0="0000009B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NeueLT Com 67 MdCn">
    <w:panose1 w:val="020B0606030502030204"/>
    <w:charset w:val="00"/>
    <w:family w:val="auto"/>
    <w:pitch w:val="variable"/>
    <w:sig w:usb0="8000000F" w:usb1="00002042" w:usb2="00000000" w:usb3="00000000" w:csb0="0000009B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Neue MediumCond">
    <w:panose1 w:val="020B0606000000000000"/>
    <w:charset w:val="00"/>
    <w:family w:val="auto"/>
    <w:pitch w:val="variable"/>
    <w:sig w:usb0="00000003" w:usb1="00000000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8F9610A" w14:textId="77777777" w:rsidR="003D7A75" w:rsidRDefault="00EE043A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20C6E03" w14:textId="77777777" w:rsidR="003D7A75" w:rsidRDefault="003D7A75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18DA9EB" w14:textId="77777777" w:rsidR="003D7A75" w:rsidRDefault="00EE043A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90414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62BC8678" w14:textId="77777777" w:rsidR="003D7A75" w:rsidRDefault="003D7A75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7F0F2F" w14:textId="77777777" w:rsidR="00416FE1" w:rsidRDefault="00416FE1" w:rsidP="00D32605">
      <w:r>
        <w:separator/>
      </w:r>
    </w:p>
  </w:footnote>
  <w:footnote w:type="continuationSeparator" w:id="0">
    <w:p w14:paraId="2DEEBCF6" w14:textId="77777777" w:rsidR="00416FE1" w:rsidRDefault="00416FE1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A447F4C" w14:textId="77777777" w:rsidR="003D7A75" w:rsidRDefault="00990414" w:rsidP="00D32605">
    <w:pPr>
      <w:pStyle w:val="Encabezado"/>
    </w:pPr>
    <w:r>
      <w:rPr>
        <w:noProof/>
        <w:lang w:val="en-US" w:eastAsia="en-US"/>
      </w:rPr>
      <w:pict w14:anchorId="769497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BF7C9D" w14:paraId="122E78D1" w14:textId="77777777" w:rsidTr="00A442C3">
      <w:trPr>
        <w:trHeight w:hRule="exact" w:val="374"/>
      </w:trPr>
      <w:tc>
        <w:tcPr>
          <w:tcW w:w="5670" w:type="dxa"/>
        </w:tcPr>
        <w:p w14:paraId="1D70F9DE" w14:textId="77777777" w:rsidR="003D7A75" w:rsidRPr="00BF7C9D" w:rsidRDefault="00D81E9D" w:rsidP="00D81E9D">
          <w:pPr>
            <w:pStyle w:val="Encabezado"/>
          </w:pPr>
          <w:r>
            <w:t>STARVIEWER LITE</w:t>
          </w:r>
        </w:p>
      </w:tc>
    </w:tr>
    <w:tr w:rsidR="003D7A75" w:rsidRPr="00BF7C9D" w14:paraId="20A161F2" w14:textId="77777777" w:rsidTr="00A442C3">
      <w:trPr>
        <w:trHeight w:hRule="exact" w:val="374"/>
      </w:trPr>
      <w:tc>
        <w:tcPr>
          <w:tcW w:w="5670" w:type="dxa"/>
        </w:tcPr>
        <w:p w14:paraId="1BDDA220" w14:textId="77777777" w:rsidR="003D7A75" w:rsidRPr="00BF7C9D" w:rsidRDefault="00BF7C9D" w:rsidP="00A442C3">
          <w:pPr>
            <w:pStyle w:val="Encabezado"/>
          </w:pPr>
          <w:r w:rsidRPr="00BF7C9D">
            <w:t>v</w:t>
          </w:r>
          <w:r w:rsidR="002C0587">
            <w:t>0.11</w:t>
          </w:r>
        </w:p>
      </w:tc>
    </w:tr>
    <w:tr w:rsidR="00990414" w:rsidRPr="00BF7C9D" w14:paraId="64268362" w14:textId="77777777" w:rsidTr="00A442C3">
      <w:trPr>
        <w:trHeight w:hRule="exact" w:val="374"/>
      </w:trPr>
      <w:tc>
        <w:tcPr>
          <w:tcW w:w="5670" w:type="dxa"/>
        </w:tcPr>
        <w:p w14:paraId="6A373CDB" w14:textId="77777777" w:rsidR="00990414" w:rsidRPr="00BF7C9D" w:rsidRDefault="00990414" w:rsidP="00990414">
          <w:r>
            <w:t>I</w:t>
          </w:r>
          <w:r w:rsidRPr="0093610C">
            <w:t xml:space="preserve">nformació i </w:t>
          </w:r>
          <w:r>
            <w:t>ajuda</w:t>
          </w:r>
          <w:r w:rsidRPr="0093610C">
            <w:t>: support@starviewer.udg.edu</w:t>
          </w:r>
        </w:p>
      </w:tc>
    </w:tr>
  </w:tbl>
  <w:p w14:paraId="348B4109" w14:textId="77777777" w:rsidR="003D7A75" w:rsidRDefault="003D7A75" w:rsidP="00D32605">
    <w:pPr>
      <w:pStyle w:val="Encabezado"/>
    </w:pPr>
    <w:r>
      <w:rPr>
        <w:noProof/>
        <w:lang w:val="es-ES"/>
      </w:rPr>
      <w:drawing>
        <wp:anchor distT="0" distB="0" distL="114300" distR="114300" simplePos="0" relativeHeight="251655680" behindDoc="0" locked="0" layoutInCell="0" allowOverlap="0" wp14:anchorId="3D83F571" wp14:editId="0A6BCCE4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90CFD8C" w14:textId="77777777" w:rsidR="003D7A75" w:rsidRDefault="00990414" w:rsidP="00D32605">
    <w:pPr>
      <w:pStyle w:val="Encabezado"/>
    </w:pPr>
    <w:r>
      <w:rPr>
        <w:noProof/>
        <w:lang w:val="en-US" w:eastAsia="en-US"/>
      </w:rPr>
      <w:pict w14:anchorId="649FFC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82D97"/>
    <w:multiLevelType w:val="hybridMultilevel"/>
    <w:tmpl w:val="783E6B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BB47CA6"/>
    <w:multiLevelType w:val="multilevel"/>
    <w:tmpl w:val="A35EE73A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1"/>
  </w:num>
  <w:num w:numId="7">
    <w:abstractNumId w:val="1"/>
  </w:num>
  <w:num w:numId="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6D3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A0E4B"/>
    <w:rsid w:val="000A651C"/>
    <w:rsid w:val="000B5604"/>
    <w:rsid w:val="000C3F08"/>
    <w:rsid w:val="000C69F7"/>
    <w:rsid w:val="00101458"/>
    <w:rsid w:val="001175B0"/>
    <w:rsid w:val="00125657"/>
    <w:rsid w:val="0013673B"/>
    <w:rsid w:val="00141BC0"/>
    <w:rsid w:val="00180B4A"/>
    <w:rsid w:val="001C5ADC"/>
    <w:rsid w:val="0020718B"/>
    <w:rsid w:val="00245C9D"/>
    <w:rsid w:val="0024760B"/>
    <w:rsid w:val="0026029E"/>
    <w:rsid w:val="0027006A"/>
    <w:rsid w:val="00273016"/>
    <w:rsid w:val="002779D5"/>
    <w:rsid w:val="002C0587"/>
    <w:rsid w:val="002C473D"/>
    <w:rsid w:val="002C53AA"/>
    <w:rsid w:val="002D711F"/>
    <w:rsid w:val="00364D6E"/>
    <w:rsid w:val="003A1249"/>
    <w:rsid w:val="003C2D29"/>
    <w:rsid w:val="003D7A75"/>
    <w:rsid w:val="00415AAA"/>
    <w:rsid w:val="00416305"/>
    <w:rsid w:val="00416FE1"/>
    <w:rsid w:val="004229AC"/>
    <w:rsid w:val="00437ED9"/>
    <w:rsid w:val="00453991"/>
    <w:rsid w:val="00477A77"/>
    <w:rsid w:val="0048466E"/>
    <w:rsid w:val="004937E2"/>
    <w:rsid w:val="00495D89"/>
    <w:rsid w:val="004C7B11"/>
    <w:rsid w:val="004D5FED"/>
    <w:rsid w:val="00513A1A"/>
    <w:rsid w:val="00533059"/>
    <w:rsid w:val="005344C2"/>
    <w:rsid w:val="0055276D"/>
    <w:rsid w:val="00563B61"/>
    <w:rsid w:val="005837B8"/>
    <w:rsid w:val="0058741C"/>
    <w:rsid w:val="005B4317"/>
    <w:rsid w:val="005B4B1F"/>
    <w:rsid w:val="005E1C4B"/>
    <w:rsid w:val="005F1469"/>
    <w:rsid w:val="00603A0D"/>
    <w:rsid w:val="00620CAA"/>
    <w:rsid w:val="00630A71"/>
    <w:rsid w:val="00644CFB"/>
    <w:rsid w:val="006C1C66"/>
    <w:rsid w:val="006D46D6"/>
    <w:rsid w:val="006E66D3"/>
    <w:rsid w:val="00720EAC"/>
    <w:rsid w:val="00727FF5"/>
    <w:rsid w:val="007366F3"/>
    <w:rsid w:val="0074797F"/>
    <w:rsid w:val="007545B7"/>
    <w:rsid w:val="00787706"/>
    <w:rsid w:val="007922D9"/>
    <w:rsid w:val="007926D1"/>
    <w:rsid w:val="00793A19"/>
    <w:rsid w:val="007A1D12"/>
    <w:rsid w:val="007B7109"/>
    <w:rsid w:val="007C124D"/>
    <w:rsid w:val="007C7444"/>
    <w:rsid w:val="007E1128"/>
    <w:rsid w:val="007F0051"/>
    <w:rsid w:val="007F2CCB"/>
    <w:rsid w:val="007F2FEF"/>
    <w:rsid w:val="008017D6"/>
    <w:rsid w:val="0082447A"/>
    <w:rsid w:val="0083183B"/>
    <w:rsid w:val="008637BF"/>
    <w:rsid w:val="008708AE"/>
    <w:rsid w:val="00872088"/>
    <w:rsid w:val="008817D6"/>
    <w:rsid w:val="008A1C4C"/>
    <w:rsid w:val="008B1110"/>
    <w:rsid w:val="008E54ED"/>
    <w:rsid w:val="00922F90"/>
    <w:rsid w:val="00930A39"/>
    <w:rsid w:val="009442AE"/>
    <w:rsid w:val="00961676"/>
    <w:rsid w:val="00974256"/>
    <w:rsid w:val="0098017E"/>
    <w:rsid w:val="00990414"/>
    <w:rsid w:val="009B1539"/>
    <w:rsid w:val="009B79E4"/>
    <w:rsid w:val="009D0E57"/>
    <w:rsid w:val="009D2051"/>
    <w:rsid w:val="009F4BFF"/>
    <w:rsid w:val="00A23276"/>
    <w:rsid w:val="00A404B9"/>
    <w:rsid w:val="00A442C3"/>
    <w:rsid w:val="00A63349"/>
    <w:rsid w:val="00A65996"/>
    <w:rsid w:val="00A847C5"/>
    <w:rsid w:val="00AB2D9E"/>
    <w:rsid w:val="00AC1C87"/>
    <w:rsid w:val="00AD40DF"/>
    <w:rsid w:val="00AE6D13"/>
    <w:rsid w:val="00B00028"/>
    <w:rsid w:val="00B150A2"/>
    <w:rsid w:val="00B631BD"/>
    <w:rsid w:val="00B64CF6"/>
    <w:rsid w:val="00B67142"/>
    <w:rsid w:val="00B95D43"/>
    <w:rsid w:val="00BA732E"/>
    <w:rsid w:val="00BB1D52"/>
    <w:rsid w:val="00BB7F7E"/>
    <w:rsid w:val="00BC1394"/>
    <w:rsid w:val="00BD7D40"/>
    <w:rsid w:val="00BE4D6D"/>
    <w:rsid w:val="00BF7C9D"/>
    <w:rsid w:val="00C27A57"/>
    <w:rsid w:val="00C3296C"/>
    <w:rsid w:val="00C341B3"/>
    <w:rsid w:val="00C6567B"/>
    <w:rsid w:val="00C66371"/>
    <w:rsid w:val="00CA24EF"/>
    <w:rsid w:val="00CC0EA4"/>
    <w:rsid w:val="00CC0F20"/>
    <w:rsid w:val="00D32605"/>
    <w:rsid w:val="00D404E3"/>
    <w:rsid w:val="00D45CC1"/>
    <w:rsid w:val="00D4754E"/>
    <w:rsid w:val="00D6040A"/>
    <w:rsid w:val="00D60547"/>
    <w:rsid w:val="00D6538C"/>
    <w:rsid w:val="00D81E9D"/>
    <w:rsid w:val="00D93AB9"/>
    <w:rsid w:val="00D9468F"/>
    <w:rsid w:val="00DA174A"/>
    <w:rsid w:val="00DA50FF"/>
    <w:rsid w:val="00DB5246"/>
    <w:rsid w:val="00DB7B10"/>
    <w:rsid w:val="00DD4C1B"/>
    <w:rsid w:val="00DD67B9"/>
    <w:rsid w:val="00DE2393"/>
    <w:rsid w:val="00DE75CD"/>
    <w:rsid w:val="00E07D61"/>
    <w:rsid w:val="00E16BB3"/>
    <w:rsid w:val="00E17D49"/>
    <w:rsid w:val="00E65CFA"/>
    <w:rsid w:val="00E71960"/>
    <w:rsid w:val="00E727B9"/>
    <w:rsid w:val="00EC7058"/>
    <w:rsid w:val="00EE043A"/>
    <w:rsid w:val="00EE2C45"/>
    <w:rsid w:val="00EF3E1D"/>
    <w:rsid w:val="00F445DB"/>
    <w:rsid w:val="00F7336C"/>
    <w:rsid w:val="00FA5CBD"/>
    <w:rsid w:val="00FC49CB"/>
    <w:rsid w:val="00FD5F0C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7"/>
    <o:shapelayout v:ext="edit">
      <o:idmap v:ext="edit" data="1"/>
    </o:shapelayout>
  </w:shapeDefaults>
  <w:decimalSymbol w:val=","/>
  <w:listSeparator w:val=";"/>
  <w14:docId w14:val="26FFCD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C1394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C1394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E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intensa">
    <w:name w:val="Intense Quote"/>
    <w:basedOn w:val="Normal"/>
    <w:next w:val="Normal"/>
    <w:link w:val="Citaintens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intensaCar">
    <w:name w:val="Cita intensa Car"/>
    <w:basedOn w:val="Fuentedeprrafopredeter"/>
    <w:link w:val="Citaintens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Encabezadodetabladecontenido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decuerpo"/>
    <w:rsid w:val="00BB1D52"/>
  </w:style>
  <w:style w:type="paragraph" w:styleId="Textodecuerpo">
    <w:name w:val="Body Text"/>
    <w:basedOn w:val="Normal"/>
    <w:link w:val="Textodecuerpo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decuerpoCar">
    <w:name w:val="Texto de cuerpo Car"/>
    <w:basedOn w:val="Fuentedeprrafopredeter"/>
    <w:link w:val="Textodecuerpo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decuerpo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decuerpo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decuerpo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decuerpo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2C0587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C1394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C1394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E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intensa">
    <w:name w:val="Intense Quote"/>
    <w:basedOn w:val="Normal"/>
    <w:next w:val="Normal"/>
    <w:link w:val="Citaintens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intensaCar">
    <w:name w:val="Cita intensa Car"/>
    <w:basedOn w:val="Fuentedeprrafopredeter"/>
    <w:link w:val="Citaintens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Encabezadodetabladecontenido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decuerpo"/>
    <w:rsid w:val="00BB1D52"/>
  </w:style>
  <w:style w:type="paragraph" w:styleId="Textodecuerpo">
    <w:name w:val="Body Text"/>
    <w:basedOn w:val="Normal"/>
    <w:link w:val="Textodecuerpo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decuerpoCar">
    <w:name w:val="Texto de cuerpo Car"/>
    <w:basedOn w:val="Fuentedeprrafopredeter"/>
    <w:link w:val="Textodecuerpo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decuerpo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decuerpo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decuerpo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decuerpo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2C0587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jpe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jpe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eader" Target="header2.xml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header" Target="header3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DCDF164-C819-3C4C-90DE-D3B5919E1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\Users\Ester\Documents\starviewerRevertTools\starviewer\doc\templates\Starviewer-Vertical.dotx</Template>
  <TotalTime>5</TotalTime>
  <Pages>2</Pages>
  <Words>415</Words>
  <Characters>2284</Characters>
  <Application>Microsoft Macintosh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2694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Roger Bramon Feixas</cp:lastModifiedBy>
  <cp:revision>5</cp:revision>
  <cp:lastPrinted>2011-12-19T11:05:00Z</cp:lastPrinted>
  <dcterms:created xsi:type="dcterms:W3CDTF">2012-04-03T11:16:00Z</dcterms:created>
  <dcterms:modified xsi:type="dcterms:W3CDTF">2012-04-11T08:39:00Z</dcterms:modified>
</cp:coreProperties>
</file>