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8987F1" w14:textId="39A41CD6" w:rsidR="009C687B" w:rsidRPr="00133825" w:rsidRDefault="00DF1A6D" w:rsidP="00A265AB">
      <w:r w:rsidRPr="00133825">
        <w:t xml:space="preserve"> </w:t>
      </w:r>
      <w:r w:rsidR="009C687B" w:rsidRPr="00133825">
        <w:t xml:space="preserve">Starviewer és una aplicació per la visualització i navegació d'imatges mèdiques utilitzant el protocol DICOM. Suporta diferents modalitats: Radiografia, TAC, ressonància magnètica, mamografia, telemando, ecografia i altres. Es pot comunicar amb qualsevol PACS, o bé obtenir imatges des de fitxers externs. </w:t>
      </w:r>
    </w:p>
    <w:p w14:paraId="6130E564" w14:textId="77777777" w:rsidR="009C687B" w:rsidRPr="00133825" w:rsidRDefault="009C687B" w:rsidP="00A265AB"/>
    <w:p w14:paraId="2BDD1A0D" w14:textId="77777777" w:rsidR="009C687B" w:rsidRPr="00133825" w:rsidRDefault="009C687B" w:rsidP="00A265AB">
      <w:pPr>
        <w:pStyle w:val="Ttulo1"/>
      </w:pPr>
      <w:r w:rsidRPr="00133825">
        <w:t>Com trobar un estudi al PACS</w:t>
      </w:r>
    </w:p>
    <w:p w14:paraId="5C3D2DB4" w14:textId="77777777"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oennegrita"/>
        </w:rPr>
        <w:t>Fitxer</w:t>
      </w:r>
      <w:r w:rsidR="00133825" w:rsidRPr="00133825">
        <w:rPr>
          <w:rStyle w:val="Textoennegri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14:paraId="320F2915" w14:textId="77777777" w:rsidR="006D0392" w:rsidRDefault="006D0392" w:rsidP="0065426F">
      <w:pPr>
        <w:jc w:val="center"/>
      </w:pPr>
      <w:r>
        <w:rPr>
          <w:noProof/>
          <w:lang w:val="es-ES"/>
        </w:rPr>
        <w:drawing>
          <wp:inline distT="0" distB="0" distL="0" distR="0" wp14:anchorId="5D3F1F39" wp14:editId="599DA393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A7EA8A" w14:textId="77777777"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Textoennegrita"/>
        </w:rPr>
        <w:t>Servidor PACS</w:t>
      </w:r>
      <w:r>
        <w:t xml:space="preserve"> (2)</w:t>
      </w:r>
      <w:r w:rsidR="00DA565D">
        <w:t>.</w:t>
      </w:r>
    </w:p>
    <w:p w14:paraId="66DD76CA" w14:textId="77777777"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14:paraId="5923083C" w14:textId="77777777" w:rsidR="009C687B" w:rsidRDefault="00A265AB" w:rsidP="00A265AB">
      <w:r>
        <w:t xml:space="preserve">Prémer el botó </w:t>
      </w:r>
      <w:r w:rsidR="009C687B" w:rsidRPr="00A265AB">
        <w:rPr>
          <w:rStyle w:val="Textoennegrita"/>
        </w:rPr>
        <w:t>Cercar</w:t>
      </w:r>
      <w:r w:rsidR="00DF1A6D">
        <w:t xml:space="preserve"> (</w:t>
      </w:r>
      <w:r w:rsidR="009C687B" w:rsidRPr="00133825">
        <w:t xml:space="preserve">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14:paraId="2FFFD25F" w14:textId="0344395E"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</w:t>
      </w:r>
      <w:r w:rsidR="00951347">
        <w:t>varis estudis</w:t>
      </w:r>
      <w:bookmarkStart w:id="0" w:name="_GoBack"/>
      <w:bookmarkEnd w:id="0"/>
      <w:r w:rsidRPr="00133825">
        <w:t xml:space="preserve"> de la llista</w:t>
      </w:r>
      <w:r w:rsidR="006D0392">
        <w:t xml:space="preserve"> (3)</w:t>
      </w:r>
      <w:r w:rsidR="00DA565D">
        <w:t>.</w:t>
      </w:r>
    </w:p>
    <w:p w14:paraId="0436418F" w14:textId="77777777"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oennegrita"/>
        </w:rPr>
        <w:t>Descarrega i v</w:t>
      </w:r>
      <w:r w:rsidRPr="006D0392">
        <w:rPr>
          <w:rStyle w:val="Textoennegrita"/>
        </w:rPr>
        <w:t>isualitza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14:paraId="307DC385" w14:textId="77777777"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oennegrita"/>
        </w:rPr>
        <w:t>Descarrega</w:t>
      </w:r>
      <w:r>
        <w:t xml:space="preserve"> (6)</w:t>
      </w:r>
      <w:r w:rsidR="00DA565D">
        <w:t>.</w:t>
      </w:r>
    </w:p>
    <w:p w14:paraId="63C2A479" w14:textId="77777777" w:rsidR="006D0392" w:rsidRDefault="006D0392" w:rsidP="006D0392">
      <w:r>
        <w:t xml:space="preserve">Si es vol cancel·lar la cerca mentre s’està executant, prémer </w:t>
      </w:r>
      <w:r w:rsidRPr="006D0392">
        <w:rPr>
          <w:rStyle w:val="Textoennegrita"/>
        </w:rPr>
        <w:t>Cancel·la la cerca</w:t>
      </w:r>
      <w:r>
        <w:t xml:space="preserve"> (7)</w:t>
      </w:r>
      <w:r w:rsidR="00DA565D">
        <w:t>.</w:t>
      </w:r>
    </w:p>
    <w:p w14:paraId="3D2CAA05" w14:textId="77777777" w:rsidR="006D0392" w:rsidRDefault="006D0392" w:rsidP="006D0392">
      <w:r>
        <w:t xml:space="preserve">Per comprovar l’estat de les descàrregues, prémer </w:t>
      </w:r>
      <w:r w:rsidRPr="006D0392">
        <w:rPr>
          <w:rStyle w:val="Textoennegrita"/>
        </w:rPr>
        <w:t>Llista de peticions</w:t>
      </w:r>
      <w:r w:rsidRPr="006D0392">
        <w:t xml:space="preserve"> (5)</w:t>
      </w:r>
      <w:r w:rsidR="00DA565D">
        <w:t>.</w:t>
      </w:r>
    </w:p>
    <w:p w14:paraId="75836984" w14:textId="77777777" w:rsidR="0065426F" w:rsidRDefault="0065426F" w:rsidP="006D0392"/>
    <w:p w14:paraId="4D73D5C7" w14:textId="77777777" w:rsidR="009C687B" w:rsidRDefault="009C687B" w:rsidP="00A265AB">
      <w:pPr>
        <w:pStyle w:val="Ttulo1"/>
      </w:pPr>
      <w:r w:rsidRPr="00133825">
        <w:t xml:space="preserve">Escollir sèrie de l'estudi </w:t>
      </w:r>
    </w:p>
    <w:p w14:paraId="6FDD11A0" w14:textId="77777777" w:rsidR="0065426F" w:rsidRDefault="004E67F0" w:rsidP="0065426F"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 wp14:anchorId="0F991E64" wp14:editId="002F8998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FA1B44" w14:textId="77777777"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14:paraId="2BF4C829" w14:textId="77777777" w:rsidR="009C687B" w:rsidRDefault="002E109B" w:rsidP="00A265AB">
      <w:r>
        <w:t>2.</w:t>
      </w:r>
      <w:r w:rsidR="009C687B" w:rsidRPr="00133825">
        <w:t xml:space="preserve"> Seleccionar una sèrie de la llista </w:t>
      </w:r>
    </w:p>
    <w:p w14:paraId="68AF992B" w14:textId="77777777" w:rsidR="00133825" w:rsidRDefault="00133825" w:rsidP="00A265AB"/>
    <w:p w14:paraId="33940361" w14:textId="77777777" w:rsidR="009C687B" w:rsidRDefault="004B4AC5" w:rsidP="00A265AB">
      <w:pPr>
        <w:pStyle w:val="Ttulo1"/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9264" behindDoc="1" locked="0" layoutInCell="1" allowOverlap="1" wp14:anchorId="3ABE4697" wp14:editId="30A6D57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14:paraId="50526446" w14:textId="77777777" w:rsidR="0065426F" w:rsidRDefault="0065426F" w:rsidP="00A265AB"/>
    <w:p w14:paraId="03DDA893" w14:textId="77777777"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14:paraId="6998CC64" w14:textId="77777777"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14:paraId="25E612FD" w14:textId="77777777" w:rsidR="0065426F" w:rsidRDefault="0065426F" w:rsidP="00A265AB"/>
    <w:p w14:paraId="067334A7" w14:textId="77777777" w:rsidR="0065426F" w:rsidRDefault="0065426F" w:rsidP="00A265AB"/>
    <w:p w14:paraId="0CB79BC0" w14:textId="77777777" w:rsidR="0065426F" w:rsidRPr="00133825" w:rsidRDefault="0065426F" w:rsidP="00A265AB"/>
    <w:p w14:paraId="7ADEC740" w14:textId="77777777" w:rsidR="009C687B" w:rsidRDefault="00A10C5F" w:rsidP="00A265AB">
      <w:pPr>
        <w:pStyle w:val="Ttulo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14:paraId="32F8CB46" w14:textId="77777777" w:rsidTr="00DF1A6D">
        <w:trPr>
          <w:trHeight w:val="390"/>
        </w:trPr>
        <w:tc>
          <w:tcPr>
            <w:tcW w:w="851" w:type="dxa"/>
          </w:tcPr>
          <w:p w14:paraId="4F8ECC6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B5715F6" wp14:editId="26F243E7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44533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Scroll</w:t>
            </w:r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14:paraId="5DE541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723BDF9" wp14:editId="713BD71D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1FB875B0" wp14:editId="0287A80C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3F20962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946964C" wp14:editId="1400B576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602CD51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65426F" w:rsidRPr="0065426F" w14:paraId="592F5FD8" w14:textId="77777777" w:rsidTr="00DF1A6D">
        <w:trPr>
          <w:trHeight w:val="405"/>
        </w:trPr>
        <w:tc>
          <w:tcPr>
            <w:tcW w:w="851" w:type="dxa"/>
          </w:tcPr>
          <w:p w14:paraId="0D9AFB13" w14:textId="77777777"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val="es-ES"/>
              </w:rPr>
              <w:drawing>
                <wp:inline distT="0" distB="0" distL="0" distR="0" wp14:anchorId="7A3E1DCC" wp14:editId="3C0A0236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val="es-ES"/>
              </w:rPr>
              <w:drawing>
                <wp:inline distT="0" distB="0" distL="0" distR="0" wp14:anchorId="6703A90E" wp14:editId="12797D51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D9EB5B0" w14:textId="77777777"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14:paraId="1CACD3B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59C9503C" wp14:editId="1B17F666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D43D95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154706A" wp14:editId="1F693F51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F5DD1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14:paraId="13F4CC28" w14:textId="77777777" w:rsidTr="00DF1A6D">
        <w:trPr>
          <w:trHeight w:val="390"/>
        </w:trPr>
        <w:tc>
          <w:tcPr>
            <w:tcW w:w="851" w:type="dxa"/>
          </w:tcPr>
          <w:p w14:paraId="097CCCEB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3AED1BB" wp14:editId="04B0C6F8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3CE1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14:paraId="64A1253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CCDD3A1" wp14:editId="4F3C73CF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51D3BCC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5D33A3C0" wp14:editId="211DF34A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150B1F00" wp14:editId="66B0F08E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2D096236" wp14:editId="5C09774D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D8BB6E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14:paraId="4B063854" w14:textId="77777777" w:rsidTr="00DF1A6D">
        <w:trPr>
          <w:trHeight w:val="405"/>
        </w:trPr>
        <w:tc>
          <w:tcPr>
            <w:tcW w:w="851" w:type="dxa"/>
          </w:tcPr>
          <w:p w14:paraId="3148E74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72329BF6" wp14:editId="1A962827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4DCA8D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14:paraId="30452B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6432" behindDoc="0" locked="0" layoutInCell="1" allowOverlap="1" wp14:anchorId="0D8F1658" wp14:editId="4558EDF5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14:paraId="68A665F8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7FADAE7C" wp14:editId="450BCD1F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70C904B0" wp14:editId="6AC5B963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A2CF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14:paraId="427AEBB6" w14:textId="77777777" w:rsidTr="00DF1A6D">
        <w:trPr>
          <w:trHeight w:val="390"/>
        </w:trPr>
        <w:tc>
          <w:tcPr>
            <w:tcW w:w="851" w:type="dxa"/>
          </w:tcPr>
          <w:p w14:paraId="48ABBA7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E660912" wp14:editId="6B76C5FD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7F1E54A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14:paraId="49A2858D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46965B91" wp14:editId="1143AFCE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AEA47D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6CBC3B6A" wp14:editId="0C403996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16EDEE82" wp14:editId="40E3C1DA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8D3DABB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14:paraId="0E31D460" w14:textId="77777777" w:rsidTr="00DF1A6D">
        <w:trPr>
          <w:trHeight w:val="390"/>
        </w:trPr>
        <w:tc>
          <w:tcPr>
            <w:tcW w:w="851" w:type="dxa"/>
          </w:tcPr>
          <w:p w14:paraId="00B16C4E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7C908CC0" wp14:editId="5074A9AB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948EE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14:paraId="2B3A1D7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69DF225" wp14:editId="145F33EF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F89276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23581E09" wp14:editId="0684FA51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BB948F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14:paraId="601B20B6" w14:textId="77777777" w:rsidTr="00DF1A6D">
        <w:trPr>
          <w:trHeight w:val="405"/>
        </w:trPr>
        <w:tc>
          <w:tcPr>
            <w:tcW w:w="851" w:type="dxa"/>
          </w:tcPr>
          <w:p w14:paraId="28AD1ED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683ADFF" wp14:editId="74B6EECB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485389C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Polilínia.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14:paraId="55D980F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8F3D5D0" wp14:editId="2D5E4DFA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1435DB8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15E23941" wp14:editId="22BB2664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7133825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14:paraId="6B1D4535" w14:textId="77777777" w:rsidTr="00DF1A6D">
        <w:trPr>
          <w:trHeight w:val="390"/>
        </w:trPr>
        <w:tc>
          <w:tcPr>
            <w:tcW w:w="851" w:type="dxa"/>
          </w:tcPr>
          <w:p w14:paraId="0BC2C475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0BC9184" wp14:editId="5D27177E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9F763EA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14:paraId="32C0F6A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FBD32DD" wp14:editId="5855116A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FC42F8D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5289F423" wp14:editId="1167BA62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46112DC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14:paraId="5BC9572A" w14:textId="77777777" w:rsidTr="00DF1A6D">
        <w:trPr>
          <w:trHeight w:val="405"/>
        </w:trPr>
        <w:tc>
          <w:tcPr>
            <w:tcW w:w="851" w:type="dxa"/>
          </w:tcPr>
          <w:p w14:paraId="5CF4E070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53660902" wp14:editId="0C746F8A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9530EF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14:paraId="4271F13F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69E7C47E" wp14:editId="7B69FAEC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40DDB9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2BCC382E" wp14:editId="54940DB5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B86C1E5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14:paraId="1789303B" w14:textId="77777777" w:rsidTr="00DF1A6D">
        <w:trPr>
          <w:trHeight w:val="390"/>
        </w:trPr>
        <w:tc>
          <w:tcPr>
            <w:tcW w:w="851" w:type="dxa"/>
          </w:tcPr>
          <w:p w14:paraId="5621D274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4EDEC028" wp14:editId="527E8B7B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6A93911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14:paraId="3A312C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5BB9DC6D" wp14:editId="044A2D46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0B8D45C5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CB78A95" wp14:editId="184C39CB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45BA4F83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14:paraId="3F09F4D8" w14:textId="77777777" w:rsidTr="00DF1A6D">
        <w:trPr>
          <w:trHeight w:val="390"/>
        </w:trPr>
        <w:tc>
          <w:tcPr>
            <w:tcW w:w="851" w:type="dxa"/>
          </w:tcPr>
          <w:p w14:paraId="050C0088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3F51D50C" wp14:editId="4166FEF5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87D24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14:paraId="33F2989E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74FCF6D" wp14:editId="3BD55AF2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14:paraId="7CD5A95B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030EC14C" wp14:editId="681A29BE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BCEFE9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14:paraId="58883555" w14:textId="77777777" w:rsidTr="00DF1A6D">
        <w:trPr>
          <w:trHeight w:val="390"/>
        </w:trPr>
        <w:tc>
          <w:tcPr>
            <w:tcW w:w="851" w:type="dxa"/>
          </w:tcPr>
          <w:p w14:paraId="7C02E452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4EC05383" wp14:editId="4350B23D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 wp14:anchorId="09D2AC59" wp14:editId="722A922B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4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15FE2689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14:paraId="52191C4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66367288" wp14:editId="51D4AF6F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285EA6B6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675B21F8" wp14:editId="2E330F78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522E6291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14:paraId="11DF2145" w14:textId="77777777" w:rsidTr="00DF1A6D">
        <w:trPr>
          <w:trHeight w:val="390"/>
        </w:trPr>
        <w:tc>
          <w:tcPr>
            <w:tcW w:w="851" w:type="dxa"/>
          </w:tcPr>
          <w:p w14:paraId="7C72E3DA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77E54967" wp14:editId="323DFA51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5E9C2A90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14:paraId="2819C6A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0EB8BFAF" wp14:editId="609E5046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7FE5F30A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47A7402" wp14:editId="58C13DC0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3A9BDB2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14:paraId="61D5DE7F" w14:textId="77777777" w:rsidTr="00DF1A6D">
        <w:trPr>
          <w:trHeight w:val="390"/>
        </w:trPr>
        <w:tc>
          <w:tcPr>
            <w:tcW w:w="851" w:type="dxa"/>
          </w:tcPr>
          <w:p w14:paraId="380C121C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 wp14:anchorId="086AE477" wp14:editId="07CB6A6C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21F7EEF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14:paraId="4D556A98" w14:textId="77777777"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1BE65C3" wp14:editId="2052A9FB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60E725E7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1E4FC83E" wp14:editId="75C1C5FE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25D58874" wp14:editId="0BE08244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EA60336" w14:textId="77777777"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14:paraId="03FD952E" w14:textId="77777777" w:rsidTr="00DF1A6D">
        <w:trPr>
          <w:trHeight w:val="390"/>
        </w:trPr>
        <w:tc>
          <w:tcPr>
            <w:tcW w:w="851" w:type="dxa"/>
          </w:tcPr>
          <w:p w14:paraId="64C58A99" w14:textId="77777777"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EF2200D" wp14:editId="69C47926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962EEF8" w14:textId="77777777"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14:paraId="33765C56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 wp14:anchorId="31688C42" wp14:editId="12D99792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14:paraId="5EC12A94" w14:textId="77777777"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14:paraId="338B59B7" w14:textId="77777777"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</w:p>
        </w:tc>
      </w:tr>
    </w:tbl>
    <w:p w14:paraId="3250B511" w14:textId="77777777" w:rsidR="0065426F" w:rsidRPr="0065426F" w:rsidRDefault="0065426F" w:rsidP="0065426F"/>
    <w:sectPr w:rsidR="0065426F" w:rsidRPr="0065426F" w:rsidSect="00477A7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D7004D" w14:textId="77777777" w:rsidR="00DF1A6D" w:rsidRDefault="00DF1A6D" w:rsidP="00D32605">
      <w:r>
        <w:separator/>
      </w:r>
    </w:p>
  </w:endnote>
  <w:endnote w:type="continuationSeparator" w:id="0">
    <w:p w14:paraId="21EB06DC" w14:textId="77777777" w:rsidR="00DF1A6D" w:rsidRDefault="00DF1A6D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LT Com 47 LtCn">
    <w:panose1 w:val="020B0406020202030204"/>
    <w:charset w:val="00"/>
    <w:family w:val="auto"/>
    <w:pitch w:val="variable"/>
    <w:sig w:usb0="8000000F" w:usb1="10002042" w:usb2="00000000" w:usb3="00000000" w:csb0="0000009B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NeueLT Com 67 MdCn">
    <w:panose1 w:val="020B0606030502030204"/>
    <w:charset w:val="00"/>
    <w:family w:val="auto"/>
    <w:pitch w:val="variable"/>
    <w:sig w:usb0="8000000F" w:usb1="00002042" w:usb2="00000000" w:usb3="00000000" w:csb0="0000009B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20B0606000000000000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A8AFAC3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0C2B687" w14:textId="77777777" w:rsidR="00DF1A6D" w:rsidRDefault="00DF1A6D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C11C2D9" w14:textId="77777777" w:rsidR="00DF1A6D" w:rsidRDefault="00DF1A6D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5134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6CA619" w14:textId="77777777" w:rsidR="00DF1A6D" w:rsidRDefault="00DF1A6D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987C7A" w14:textId="77777777" w:rsidR="00DF1A6D" w:rsidRDefault="00DF1A6D" w:rsidP="00D32605">
      <w:r>
        <w:separator/>
      </w:r>
    </w:p>
  </w:footnote>
  <w:footnote w:type="continuationSeparator" w:id="0">
    <w:p w14:paraId="64EA1E99" w14:textId="77777777" w:rsidR="00DF1A6D" w:rsidRDefault="00DF1A6D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3AB9176" w14:textId="77777777" w:rsidR="00DF1A6D" w:rsidRDefault="00951347" w:rsidP="00D32605">
    <w:pPr>
      <w:pStyle w:val="Encabezado"/>
    </w:pPr>
    <w:r>
      <w:rPr>
        <w:noProof/>
        <w:lang w:val="en-US" w:eastAsia="en-US"/>
      </w:rPr>
      <w:pict w14:anchorId="5FF6EA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DF1A6D" w:rsidRPr="00BF7C9D" w14:paraId="0254B152" w14:textId="77777777" w:rsidTr="00A442C3">
      <w:trPr>
        <w:trHeight w:hRule="exact" w:val="374"/>
      </w:trPr>
      <w:tc>
        <w:tcPr>
          <w:tcW w:w="5670" w:type="dxa"/>
        </w:tcPr>
        <w:p w14:paraId="1D167A0B" w14:textId="77777777" w:rsidR="00DF1A6D" w:rsidRPr="00BF7C9D" w:rsidRDefault="00DF1A6D" w:rsidP="009C687B">
          <w:pPr>
            <w:pStyle w:val="Encabezado"/>
          </w:pPr>
          <w:r>
            <w:t>GUIA RÀPIDA</w:t>
          </w:r>
        </w:p>
      </w:tc>
    </w:tr>
    <w:tr w:rsidR="00DF1A6D" w:rsidRPr="00BF7C9D" w14:paraId="12A2C75B" w14:textId="77777777" w:rsidTr="00A442C3">
      <w:trPr>
        <w:trHeight w:hRule="exact" w:val="374"/>
      </w:trPr>
      <w:tc>
        <w:tcPr>
          <w:tcW w:w="5670" w:type="dxa"/>
        </w:tcPr>
        <w:p w14:paraId="0623488C" w14:textId="77777777" w:rsidR="00DF1A6D" w:rsidRPr="00BF7C9D" w:rsidRDefault="00DF1A6D" w:rsidP="00A442C3">
          <w:pPr>
            <w:pStyle w:val="Encabezado"/>
          </w:pPr>
          <w:r>
            <w:t>v0.11</w:t>
          </w:r>
        </w:p>
      </w:tc>
    </w:tr>
    <w:tr w:rsidR="00DF1A6D" w:rsidRPr="00BF7C9D" w14:paraId="2485B697" w14:textId="77777777" w:rsidTr="00A442C3">
      <w:trPr>
        <w:trHeight w:hRule="exact" w:val="374"/>
      </w:trPr>
      <w:tc>
        <w:tcPr>
          <w:tcW w:w="5670" w:type="dxa"/>
        </w:tcPr>
        <w:p w14:paraId="09C6A3C7" w14:textId="77777777" w:rsidR="00DF1A6D" w:rsidRDefault="00DF1A6D" w:rsidP="00DF1A6D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38BA7DE9" w14:textId="77777777" w:rsidR="00DF1A6D" w:rsidRDefault="00DF1A6D" w:rsidP="00D32605">
    <w:pPr>
      <w:pStyle w:val="Encabezado"/>
    </w:pPr>
    <w:r>
      <w:rPr>
        <w:noProof/>
        <w:lang w:val="es-ES"/>
      </w:rPr>
      <w:drawing>
        <wp:anchor distT="0" distB="0" distL="114300" distR="114300" simplePos="0" relativeHeight="251661312" behindDoc="0" locked="0" layoutInCell="0" allowOverlap="0" wp14:anchorId="1E99252A" wp14:editId="74338C6E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7EC73B9" w14:textId="77777777" w:rsidR="00DF1A6D" w:rsidRDefault="00951347" w:rsidP="00D32605">
    <w:pPr>
      <w:pStyle w:val="Encabezado"/>
    </w:pPr>
    <w:r>
      <w:rPr>
        <w:noProof/>
        <w:lang w:val="en-US" w:eastAsia="en-US"/>
      </w:rPr>
      <w:pict w14:anchorId="789F3F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B664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C5B70"/>
    <w:rsid w:val="003D7A75"/>
    <w:rsid w:val="0040790C"/>
    <w:rsid w:val="00415AAA"/>
    <w:rsid w:val="00416305"/>
    <w:rsid w:val="004229AC"/>
    <w:rsid w:val="00437ED9"/>
    <w:rsid w:val="00446CD4"/>
    <w:rsid w:val="00453991"/>
    <w:rsid w:val="00455720"/>
    <w:rsid w:val="00462430"/>
    <w:rsid w:val="00477A77"/>
    <w:rsid w:val="0048466E"/>
    <w:rsid w:val="004937E2"/>
    <w:rsid w:val="00495D89"/>
    <w:rsid w:val="004B4AC5"/>
    <w:rsid w:val="004D5FED"/>
    <w:rsid w:val="004E67F0"/>
    <w:rsid w:val="00513A1A"/>
    <w:rsid w:val="00533059"/>
    <w:rsid w:val="005344C2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51347"/>
    <w:rsid w:val="00961676"/>
    <w:rsid w:val="00974256"/>
    <w:rsid w:val="0098017E"/>
    <w:rsid w:val="009B1539"/>
    <w:rsid w:val="009B79E4"/>
    <w:rsid w:val="009C687B"/>
    <w:rsid w:val="009D0E57"/>
    <w:rsid w:val="009D2051"/>
    <w:rsid w:val="009F4BFF"/>
    <w:rsid w:val="00A10C5F"/>
    <w:rsid w:val="00A265AB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DF1A6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445DB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7"/>
    <o:shapelayout v:ext="edit">
      <o:idmap v:ext="edit" data="1"/>
    </o:shapelayout>
  </w:shapeDefaults>
  <w:decimalSymbol w:val=","/>
  <w:listSeparator w:val=";"/>
  <w14:docId w14:val="219C27E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Fuentedeprrafopredeter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Encabezadodetabladecontenido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decuerpo"/>
    <w:rsid w:val="00BB1D52"/>
  </w:style>
  <w:style w:type="paragraph" w:styleId="Textodecuerpo">
    <w:name w:val="Body Text"/>
    <w:basedOn w:val="Normal"/>
    <w:link w:val="Textodecuerpo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decuerpoCar">
    <w:name w:val="Texto de cuerpo Car"/>
    <w:basedOn w:val="Fuentedeprrafopredeter"/>
    <w:link w:val="Textodecuerpo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decuerpo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decuerpo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decuerpo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decuerpo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header" Target="header1.xml"/><Relationship Id="rId53" Type="http://schemas.openxmlformats.org/officeDocument/2006/relationships/header" Target="header2.xml"/><Relationship Id="rId54" Type="http://schemas.openxmlformats.org/officeDocument/2006/relationships/footer" Target="footer1.xml"/><Relationship Id="rId55" Type="http://schemas.openxmlformats.org/officeDocument/2006/relationships/footer" Target="footer2.xml"/><Relationship Id="rId56" Type="http://schemas.openxmlformats.org/officeDocument/2006/relationships/header" Target="header3.xml"/><Relationship Id="rId57" Type="http://schemas.openxmlformats.org/officeDocument/2006/relationships/fontTable" Target="fontTable.xml"/><Relationship Id="rId58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jpe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9FE9555-D21C-DD48-AD14-B2AF041B2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\Users\Ester\Documents\starviewerRevertTools\starviewer\doc\templates\Starviewer-Vertical.dotx</Template>
  <TotalTime>23</TotalTime>
  <Pages>2</Pages>
  <Words>565</Words>
  <Characters>3110</Characters>
  <Application>Microsoft Macintosh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3668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Roger Bramon Feixas</cp:lastModifiedBy>
  <cp:revision>10</cp:revision>
  <cp:lastPrinted>2011-12-19T11:05:00Z</cp:lastPrinted>
  <dcterms:created xsi:type="dcterms:W3CDTF">2012-03-28T10:13:00Z</dcterms:created>
  <dcterms:modified xsi:type="dcterms:W3CDTF">2012-04-11T09:44:00Z</dcterms:modified>
</cp:coreProperties>
</file>